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C3FFE" w14:textId="79FBFFC6" w:rsidR="00642654" w:rsidRDefault="00F145C2">
      <w:r>
        <w:rPr>
          <w:rFonts w:ascii="Times New Roman"/>
          <w:noProof/>
          <w:sz w:val="20"/>
        </w:rPr>
        <w:drawing>
          <wp:anchor distT="0" distB="0" distL="114300" distR="114300" simplePos="0" relativeHeight="251660288" behindDoc="0" locked="0" layoutInCell="1" allowOverlap="1" wp14:anchorId="538ACE71" wp14:editId="25A79672">
            <wp:simplePos x="0" y="0"/>
            <wp:positionH relativeFrom="column">
              <wp:posOffset>-900431</wp:posOffset>
            </wp:positionH>
            <wp:positionV relativeFrom="paragraph">
              <wp:posOffset>-131701</wp:posOffset>
            </wp:positionV>
            <wp:extent cx="7718961" cy="10918796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8961" cy="10918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AE6648" w14:textId="3874F587" w:rsidR="001D0CA5" w:rsidRPr="00466A0A" w:rsidRDefault="001D0CA5" w:rsidP="001D0CA5">
      <w:pPr>
        <w:rPr>
          <w:vanish/>
          <w:color w:val="000000" w:themeColor="text1"/>
        </w:rPr>
      </w:pPr>
    </w:p>
    <w:p w14:paraId="141D374C" w14:textId="4BA2C51E" w:rsidR="008A3C95" w:rsidRPr="00466A0A" w:rsidRDefault="00921EC9" w:rsidP="007057F4">
      <w:pPr>
        <w:rPr>
          <w:color w:val="000000" w:themeColor="text1"/>
        </w:rPr>
      </w:pPr>
      <w:r w:rsidRPr="00466A0A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29160908" wp14:editId="4CE78939">
                <wp:simplePos x="0" y="0"/>
                <wp:positionH relativeFrom="column">
                  <wp:posOffset>4824095</wp:posOffset>
                </wp:positionH>
                <wp:positionV relativeFrom="paragraph">
                  <wp:posOffset>10683875</wp:posOffset>
                </wp:positionV>
                <wp:extent cx="417195" cy="1035050"/>
                <wp:effectExtent l="247650" t="0" r="40005" b="0"/>
                <wp:wrapNone/>
                <wp:docPr id="16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7195" cy="1035050"/>
                          <a:chOff x="6810375" y="0"/>
                          <a:chExt cx="417195" cy="1035050"/>
                        </a:xfrm>
                      </wpg:grpSpPr>
                      <wps:wsp>
                        <wps:cNvPr id="19" name="Rectangle 36"/>
                        <wps:cNvSpPr>
                          <a:spLocks noChangeArrowheads="1"/>
                        </wps:cNvSpPr>
                        <wps:spPr bwMode="auto">
                          <a:xfrm rot="1927035">
                            <a:off x="6810375" y="104775"/>
                            <a:ext cx="48260" cy="930275"/>
                          </a:xfrm>
                          <a:prstGeom prst="rect">
                            <a:avLst/>
                          </a:prstGeom>
                          <a:solidFill>
                            <a:srgbClr val="18181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66010E" w14:textId="77777777" w:rsidR="008F25E2" w:rsidRDefault="008F25E2" w:rsidP="0006166A">
                              <w:pPr>
                                <w:jc w:val="center"/>
                                <w:rPr>
                                  <w:lang w:val="id-ID"/>
                                </w:rPr>
                              </w:pPr>
                            </w:p>
                            <w:p w14:paraId="4D43838D" w14:textId="77777777" w:rsidR="008F25E2" w:rsidRDefault="008F25E2" w:rsidP="0006166A">
                              <w:pPr>
                                <w:jc w:val="center"/>
                                <w:rPr>
                                  <w:lang w:val="id-ID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9" name="Isosceles Triangle 47"/>
                        <wps:cNvSpPr>
                          <a:spLocks noChangeArrowheads="1"/>
                        </wps:cNvSpPr>
                        <wps:spPr bwMode="auto">
                          <a:xfrm>
                            <a:off x="6810375" y="114300"/>
                            <a:ext cx="417195" cy="700405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" name="Rectangle 41"/>
                        <wps:cNvSpPr>
                          <a:spLocks noChangeArrowheads="1"/>
                        </wps:cNvSpPr>
                        <wps:spPr bwMode="auto">
                          <a:xfrm rot="1927035">
                            <a:off x="6867525" y="104775"/>
                            <a:ext cx="48260" cy="930275"/>
                          </a:xfrm>
                          <a:prstGeom prst="rect">
                            <a:avLst/>
                          </a:prstGeom>
                          <a:solidFill>
                            <a:srgbClr val="79797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0645A0" w14:textId="77777777" w:rsidR="008F25E2" w:rsidRDefault="008F25E2" w:rsidP="0006166A">
                              <w:pPr>
                                <w:jc w:val="center"/>
                                <w:rPr>
                                  <w:lang w:val="id-ID"/>
                                </w:rPr>
                              </w:pPr>
                            </w:p>
                            <w:p w14:paraId="4BA9CEEF" w14:textId="77777777" w:rsidR="008F25E2" w:rsidRDefault="008F25E2" w:rsidP="0006166A">
                              <w:pPr>
                                <w:jc w:val="center"/>
                                <w:rPr>
                                  <w:lang w:val="id-ID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1" name="Rectangle 62"/>
                        <wps:cNvSpPr>
                          <a:spLocks noChangeArrowheads="1"/>
                        </wps:cNvSpPr>
                        <wps:spPr bwMode="auto">
                          <a:xfrm rot="1927035">
                            <a:off x="6981825" y="0"/>
                            <a:ext cx="45085" cy="915035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AF11F4" w14:textId="77777777" w:rsidR="008F25E2" w:rsidRDefault="008F25E2" w:rsidP="0006166A">
                              <w:pPr>
                                <w:jc w:val="center"/>
                                <w:rPr>
                                  <w:lang w:val="id-ID"/>
                                </w:rPr>
                              </w:pPr>
                            </w:p>
                            <w:p w14:paraId="0D5090D0" w14:textId="77777777" w:rsidR="008F25E2" w:rsidRDefault="008F25E2" w:rsidP="0006166A">
                              <w:pPr>
                                <w:jc w:val="center"/>
                                <w:rPr>
                                  <w:lang w:val="id-ID"/>
                                </w:rPr>
                              </w:pPr>
                            </w:p>
                            <w:p w14:paraId="66D046DD" w14:textId="77777777" w:rsidR="008F25E2" w:rsidRDefault="008F25E2" w:rsidP="0006166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160908" id="Group 11" o:spid="_x0000_s1026" style="position:absolute;margin-left:379.85pt;margin-top:841.25pt;width:32.85pt;height:81.5pt;z-index:251649024" coordorigin="68103" coordsize="4171,10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">
                <v:rect id="Rectangle 36" o:spid="_x0000_s1027" style="position:absolute;left:68103;top:1047;width:483;height:9303;rotation:210483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" fillcolor="#181818" stroked="f" strokeweight="1pt">
                  <v:textbox>
                    <w:txbxContent>
                      <w:p w14:paraId="7D66010E" w14:textId="77777777" w:rsidR="008F25E2" w:rsidRDefault="008F25E2" w:rsidP="0006166A">
                        <w:pPr>
                          <w:jc w:val="center"/>
                          <w:rPr>
                            <w:lang w:val="id-ID"/>
                          </w:rPr>
                        </w:pPr>
                      </w:p>
                      <w:p w14:paraId="4D43838D" w14:textId="77777777" w:rsidR="008F25E2" w:rsidRDefault="008F25E2" w:rsidP="0006166A">
                        <w:pPr>
                          <w:jc w:val="center"/>
                          <w:rPr>
                            <w:lang w:val="id-ID"/>
                          </w:rPr>
                        </w:pPr>
                      </w:p>
                    </w:txbxContent>
                  </v:textbox>
                </v:rect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47" o:spid="_x0000_s1028" type="#_x0000_t5" style="position:absolute;left:68103;top:1143;width:4172;height:70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" adj="21600" stroked="f" strokeweight="1pt"/>
                <v:rect id="Rectangle 41" o:spid="_x0000_s1029" style="position:absolute;left:68675;top:1047;width:482;height:9303;rotation:210483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" fillcolor="#797979" stroked="f" strokeweight="1pt">
                  <v:textbox>
                    <w:txbxContent>
                      <w:p w14:paraId="400645A0" w14:textId="77777777" w:rsidR="008F25E2" w:rsidRDefault="008F25E2" w:rsidP="0006166A">
                        <w:pPr>
                          <w:jc w:val="center"/>
                          <w:rPr>
                            <w:lang w:val="id-ID"/>
                          </w:rPr>
                        </w:pPr>
                      </w:p>
                      <w:p w14:paraId="4BA9CEEF" w14:textId="77777777" w:rsidR="008F25E2" w:rsidRDefault="008F25E2" w:rsidP="0006166A">
                        <w:pPr>
                          <w:jc w:val="center"/>
                          <w:rPr>
                            <w:lang w:val="id-ID"/>
                          </w:rPr>
                        </w:pPr>
                      </w:p>
                    </w:txbxContent>
                  </v:textbox>
                </v:rect>
                <v:rect id="Rectangle 62" o:spid="_x0000_s1030" style="position:absolute;left:69818;width:451;height:9150;rotation:210483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" fillcolor="#bfbfbf" stroked="f" strokeweight="1pt">
                  <v:textbox>
                    <w:txbxContent>
                      <w:p w14:paraId="2EAF11F4" w14:textId="77777777" w:rsidR="008F25E2" w:rsidRDefault="008F25E2" w:rsidP="0006166A">
                        <w:pPr>
                          <w:jc w:val="center"/>
                          <w:rPr>
                            <w:lang w:val="id-ID"/>
                          </w:rPr>
                        </w:pPr>
                      </w:p>
                      <w:p w14:paraId="0D5090D0" w14:textId="77777777" w:rsidR="008F25E2" w:rsidRDefault="008F25E2" w:rsidP="0006166A">
                        <w:pPr>
                          <w:jc w:val="center"/>
                          <w:rPr>
                            <w:lang w:val="id-ID"/>
                          </w:rPr>
                        </w:pPr>
                      </w:p>
                      <w:p w14:paraId="66D046DD" w14:textId="77777777" w:rsidR="008F25E2" w:rsidRDefault="008F25E2" w:rsidP="0006166A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3FDF2471" w14:textId="3C88B36D" w:rsidR="00321C5C" w:rsidRPr="00466A0A" w:rsidRDefault="00321C5C" w:rsidP="007057F4">
      <w:pPr>
        <w:rPr>
          <w:color w:val="000000" w:themeColor="text1"/>
        </w:rPr>
      </w:pPr>
    </w:p>
    <w:p w14:paraId="6E85E7FA" w14:textId="2BCBF2C3" w:rsidR="00321C5C" w:rsidRPr="00466A0A" w:rsidRDefault="00321C5C" w:rsidP="007057F4">
      <w:pPr>
        <w:rPr>
          <w:color w:val="000000" w:themeColor="text1"/>
        </w:rPr>
      </w:pPr>
    </w:p>
    <w:p w14:paraId="2221555D" w14:textId="10F46D71" w:rsidR="00321C5C" w:rsidRPr="00466A0A" w:rsidRDefault="00167D71" w:rsidP="00167D71">
      <w:pPr>
        <w:tabs>
          <w:tab w:val="left" w:pos="8085"/>
        </w:tabs>
        <w:rPr>
          <w:color w:val="000000" w:themeColor="text1"/>
        </w:rPr>
      </w:pPr>
      <w:r>
        <w:rPr>
          <w:color w:val="000000" w:themeColor="text1"/>
        </w:rPr>
        <w:tab/>
      </w:r>
    </w:p>
    <w:p w14:paraId="6635F262" w14:textId="6A1BF84E" w:rsidR="00FA0044" w:rsidRPr="00466A0A" w:rsidRDefault="00131381" w:rsidP="00FA0044">
      <w:pPr>
        <w:rPr>
          <w:bCs/>
          <w:noProof/>
          <w:color w:val="000000" w:themeColor="text1"/>
          <w:lang w:val="id-ID"/>
        </w:rPr>
      </w:pPr>
      <w:r>
        <w:rPr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E11C398" wp14:editId="3AE28103">
                <wp:simplePos x="0" y="0"/>
                <wp:positionH relativeFrom="column">
                  <wp:posOffset>3112074</wp:posOffset>
                </wp:positionH>
                <wp:positionV relativeFrom="paragraph">
                  <wp:posOffset>4894763</wp:posOffset>
                </wp:positionV>
                <wp:extent cx="3569918" cy="2851759"/>
                <wp:effectExtent l="0" t="0" r="12065" b="254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9918" cy="285175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2ACC0B" w14:textId="67C52D19" w:rsidR="00131381" w:rsidRPr="000034C1" w:rsidRDefault="0056377F" w:rsidP="000034C1">
                            <w:pPr>
                              <w:rPr>
                                <w:color w:val="FFFFFF" w:themeColor="background1"/>
                                <w:sz w:val="48"/>
                                <w:szCs w:val="4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8"/>
                                <w:szCs w:val="40"/>
                              </w:rPr>
                              <w:t>${client_name}</w:t>
                            </w:r>
                          </w:p>
                          <w:p w14:paraId="3E5330A0" w14:textId="77777777" w:rsidR="000034C1" w:rsidRPr="000034C1" w:rsidRDefault="000034C1" w:rsidP="000034C1">
                            <w:pPr>
                              <w:rPr>
                                <w:color w:val="FFFFFF" w:themeColor="background1"/>
                                <w:sz w:val="48"/>
                                <w:szCs w:val="40"/>
                              </w:rPr>
                            </w:pPr>
                          </w:p>
                          <w:p w14:paraId="432C6FE3" w14:textId="1A8FA5F0" w:rsidR="000034C1" w:rsidRPr="000034C1" w:rsidRDefault="0056377F" w:rsidP="000034C1">
                            <w:pPr>
                              <w:rPr>
                                <w:color w:val="FFFFFF" w:themeColor="background1"/>
                                <w:sz w:val="48"/>
                                <w:szCs w:val="4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8"/>
                                <w:szCs w:val="40"/>
                              </w:rPr>
                              <w:t>${address}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11C398" id="Rectangle 5" o:spid="_x0000_s1031" style="position:absolute;margin-left:245.05pt;margin-top:385.4pt;width:281.1pt;height:224.5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" fillcolor="#ed7d31 [3205]" strokecolor="#823b0b [1605]" strokeweight="1pt">
                <v:textbox>
                  <w:txbxContent>
                    <w:p w14:paraId="2E2ACC0B" w14:textId="67C52D19" w:rsidR="00131381" w:rsidRPr="000034C1" w:rsidRDefault="0056377F" w:rsidP="000034C1">
                      <w:pPr>
                        <w:rPr>
                          <w:color w:val="FFFFFF" w:themeColor="background1"/>
                          <w:sz w:val="48"/>
                          <w:szCs w:val="40"/>
                        </w:rPr>
                      </w:pPr>
                      <w:r>
                        <w:rPr>
                          <w:color w:val="FFFFFF" w:themeColor="background1"/>
                          <w:sz w:val="48"/>
                          <w:szCs w:val="40"/>
                        </w:rPr>
                        <w:t>${client_name}</w:t>
                      </w:r>
                    </w:p>
                    <w:p w14:paraId="3E5330A0" w14:textId="77777777" w:rsidR="000034C1" w:rsidRPr="000034C1" w:rsidRDefault="000034C1" w:rsidP="000034C1">
                      <w:pPr>
                        <w:rPr>
                          <w:color w:val="FFFFFF" w:themeColor="background1"/>
                          <w:sz w:val="48"/>
                          <w:szCs w:val="40"/>
                        </w:rPr>
                      </w:pPr>
                    </w:p>
                    <w:p w14:paraId="432C6FE3" w14:textId="1A8FA5F0" w:rsidR="000034C1" w:rsidRPr="000034C1" w:rsidRDefault="0056377F" w:rsidP="000034C1">
                      <w:pPr>
                        <w:rPr>
                          <w:color w:val="FFFFFF" w:themeColor="background1"/>
                          <w:sz w:val="48"/>
                          <w:szCs w:val="40"/>
                        </w:rPr>
                      </w:pPr>
                      <w:r>
                        <w:rPr>
                          <w:color w:val="FFFFFF" w:themeColor="background1"/>
                          <w:sz w:val="48"/>
                          <w:szCs w:val="40"/>
                        </w:rPr>
                        <w:t>${address}</w:t>
                      </w:r>
                    </w:p>
                  </w:txbxContent>
                </v:textbox>
              </v:rect>
            </w:pict>
          </mc:Fallback>
        </mc:AlternateContent>
      </w:r>
      <w:r w:rsidR="00F145C2">
        <w:rPr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103B206" wp14:editId="7803904F">
                <wp:simplePos x="0" y="0"/>
                <wp:positionH relativeFrom="column">
                  <wp:posOffset>3588443</wp:posOffset>
                </wp:positionH>
                <wp:positionV relativeFrom="paragraph">
                  <wp:posOffset>3121272</wp:posOffset>
                </wp:positionV>
                <wp:extent cx="2743200" cy="1460665"/>
                <wp:effectExtent l="0" t="0" r="1905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4606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1D8943" w14:textId="29B8ADD5" w:rsidR="00F145C2" w:rsidRPr="00F145C2" w:rsidRDefault="00F145C2" w:rsidP="00F145C2">
                            <w:pPr>
                              <w:rPr>
                                <w:i/>
                                <w:iCs/>
                                <w:color w:val="595959" w:themeColor="text1" w:themeTint="A6"/>
                                <w:sz w:val="96"/>
                                <w:szCs w:val="56"/>
                              </w:rPr>
                            </w:pPr>
                            <w:r w:rsidRPr="00F145C2">
                              <w:rPr>
                                <w:i/>
                                <w:iCs/>
                                <w:color w:val="595959" w:themeColor="text1" w:themeTint="A6"/>
                                <w:sz w:val="96"/>
                                <w:szCs w:val="56"/>
                              </w:rPr>
                              <w:t>FOGGING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03B206" id="Rectangle 1" o:spid="_x0000_s1032" style="position:absolute;margin-left:282.55pt;margin-top:245.75pt;width:3in;height:11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" fillcolor="white [3212]" strokecolor="white [3212]" strokeweight="1pt">
                <v:textbox>
                  <w:txbxContent>
                    <w:p w14:paraId="5E1D8943" w14:textId="29B8ADD5" w:rsidR="00F145C2" w:rsidRPr="00F145C2" w:rsidRDefault="00F145C2" w:rsidP="00F145C2">
                      <w:pPr>
                        <w:rPr>
                          <w:i/>
                          <w:iCs/>
                          <w:color w:val="595959" w:themeColor="text1" w:themeTint="A6"/>
                          <w:sz w:val="96"/>
                          <w:szCs w:val="56"/>
                        </w:rPr>
                      </w:pPr>
                      <w:r w:rsidRPr="00F145C2">
                        <w:rPr>
                          <w:i/>
                          <w:iCs/>
                          <w:color w:val="595959" w:themeColor="text1" w:themeTint="A6"/>
                          <w:sz w:val="96"/>
                          <w:szCs w:val="56"/>
                        </w:rPr>
                        <w:t>FOGGING</w:t>
                      </w:r>
                    </w:p>
                  </w:txbxContent>
                </v:textbox>
              </v:rect>
            </w:pict>
          </mc:Fallback>
        </mc:AlternateContent>
      </w:r>
      <w:r w:rsidR="004F2231" w:rsidRPr="00466A0A">
        <w:rPr>
          <w:bCs/>
          <w:noProof/>
          <w:color w:val="000000" w:themeColor="text1"/>
        </w:rPr>
        <w:br w:type="page"/>
      </w:r>
    </w:p>
    <w:p w14:paraId="3EA073E4" w14:textId="77777777" w:rsidR="00A7770E" w:rsidRPr="00466A0A" w:rsidRDefault="00A7770E" w:rsidP="00A7770E">
      <w:pPr>
        <w:pStyle w:val="Heading1"/>
        <w:framePr w:wrap="around"/>
        <w:rPr>
          <w:noProof/>
          <w:color w:val="000000" w:themeColor="text1"/>
        </w:rPr>
      </w:pPr>
    </w:p>
    <w:p w14:paraId="2C8AC6F3" w14:textId="78E9B250" w:rsidR="00A7770E" w:rsidRPr="00466A0A" w:rsidRDefault="00A7770E" w:rsidP="00FA0044">
      <w:pPr>
        <w:rPr>
          <w:rFonts w:ascii="Tahoma" w:hAnsi="Tahoma" w:cs="Tahoma"/>
          <w:b w:val="0"/>
          <w:bCs/>
          <w:noProof/>
          <w:color w:val="000000" w:themeColor="text1"/>
          <w:sz w:val="24"/>
          <w:szCs w:val="24"/>
        </w:rPr>
      </w:pPr>
    </w:p>
    <w:p w14:paraId="2E3601B1" w14:textId="77777777" w:rsidR="00746353" w:rsidRPr="00466A0A" w:rsidRDefault="00746353" w:rsidP="00FA0044">
      <w:pPr>
        <w:rPr>
          <w:rFonts w:ascii="Tahoma" w:hAnsi="Tahoma" w:cs="Tahoma"/>
          <w:b w:val="0"/>
          <w:bCs/>
          <w:noProof/>
          <w:color w:val="000000" w:themeColor="text1"/>
          <w:sz w:val="24"/>
          <w:szCs w:val="24"/>
        </w:rPr>
      </w:pPr>
    </w:p>
    <w:p w14:paraId="39641A2F" w14:textId="5835213B" w:rsidR="00807B9E" w:rsidRDefault="00FA0044" w:rsidP="00746353">
      <w:pPr>
        <w:spacing w:line="360" w:lineRule="auto"/>
        <w:rPr>
          <w:rFonts w:ascii="Tahoma" w:hAnsi="Tahoma" w:cs="Tahoma"/>
          <w:b w:val="0"/>
          <w:bCs/>
          <w:noProof/>
          <w:color w:val="000000" w:themeColor="text1"/>
          <w:sz w:val="24"/>
          <w:szCs w:val="24"/>
        </w:rPr>
      </w:pPr>
      <w:r w:rsidRPr="00466A0A">
        <w:rPr>
          <w:rFonts w:ascii="Tahoma" w:hAnsi="Tahoma" w:cs="Tahoma"/>
          <w:b w:val="0"/>
          <w:bCs/>
          <w:noProof/>
          <w:color w:val="000000" w:themeColor="text1"/>
          <w:sz w:val="24"/>
          <w:szCs w:val="24"/>
        </w:rPr>
        <w:t>No</w:t>
      </w:r>
      <w:r w:rsidR="00746353" w:rsidRPr="00466A0A">
        <w:rPr>
          <w:rFonts w:ascii="Tahoma" w:hAnsi="Tahoma" w:cs="Tahoma"/>
          <w:b w:val="0"/>
          <w:bCs/>
          <w:noProof/>
          <w:color w:val="000000" w:themeColor="text1"/>
          <w:sz w:val="24"/>
          <w:szCs w:val="24"/>
        </w:rPr>
        <w:t>.</w:t>
      </w:r>
      <w:r w:rsidRPr="00466A0A">
        <w:rPr>
          <w:rFonts w:ascii="Tahoma" w:hAnsi="Tahoma" w:cs="Tahoma"/>
          <w:b w:val="0"/>
          <w:bCs/>
          <w:noProof/>
          <w:color w:val="000000" w:themeColor="text1"/>
          <w:sz w:val="24"/>
          <w:szCs w:val="24"/>
        </w:rPr>
        <w:tab/>
      </w:r>
      <w:r w:rsidRPr="00466A0A">
        <w:rPr>
          <w:rFonts w:ascii="Tahoma" w:hAnsi="Tahoma" w:cs="Tahoma"/>
          <w:b w:val="0"/>
          <w:bCs/>
          <w:noProof/>
          <w:color w:val="000000" w:themeColor="text1"/>
          <w:sz w:val="24"/>
          <w:szCs w:val="24"/>
        </w:rPr>
        <w:tab/>
        <w:t xml:space="preserve">: </w:t>
      </w:r>
      <w:r w:rsidR="0056377F">
        <w:rPr>
          <w:rFonts w:cs="Calibri"/>
          <w:color w:val="000000"/>
        </w:rPr>
        <w:t>${number}</w:t>
      </w:r>
    </w:p>
    <w:p w14:paraId="362A112B" w14:textId="1D281292" w:rsidR="00FA0044" w:rsidRPr="00466A0A" w:rsidRDefault="00FA0044" w:rsidP="00746353">
      <w:pPr>
        <w:spacing w:line="360" w:lineRule="auto"/>
        <w:rPr>
          <w:rFonts w:ascii="Tahoma" w:hAnsi="Tahoma" w:cs="Tahoma"/>
          <w:b w:val="0"/>
          <w:bCs/>
          <w:noProof/>
          <w:color w:val="000000" w:themeColor="text1"/>
          <w:sz w:val="24"/>
          <w:szCs w:val="24"/>
        </w:rPr>
      </w:pPr>
      <w:r w:rsidRPr="00466A0A">
        <w:rPr>
          <w:rFonts w:ascii="Tahoma" w:hAnsi="Tahoma" w:cs="Tahoma"/>
          <w:b w:val="0"/>
          <w:bCs/>
          <w:noProof/>
          <w:color w:val="000000" w:themeColor="text1"/>
          <w:sz w:val="24"/>
          <w:szCs w:val="24"/>
        </w:rPr>
        <w:t>Hal</w:t>
      </w:r>
      <w:r w:rsidRPr="00466A0A">
        <w:rPr>
          <w:rFonts w:ascii="Tahoma" w:hAnsi="Tahoma" w:cs="Tahoma"/>
          <w:b w:val="0"/>
          <w:bCs/>
          <w:noProof/>
          <w:color w:val="000000" w:themeColor="text1"/>
          <w:sz w:val="24"/>
          <w:szCs w:val="24"/>
        </w:rPr>
        <w:tab/>
      </w:r>
      <w:r w:rsidRPr="00466A0A">
        <w:rPr>
          <w:rFonts w:ascii="Tahoma" w:hAnsi="Tahoma" w:cs="Tahoma"/>
          <w:b w:val="0"/>
          <w:bCs/>
          <w:noProof/>
          <w:color w:val="000000" w:themeColor="text1"/>
          <w:sz w:val="24"/>
          <w:szCs w:val="24"/>
        </w:rPr>
        <w:tab/>
        <w:t xml:space="preserve">: </w:t>
      </w:r>
      <w:r w:rsidR="0056377F">
        <w:rPr>
          <w:rFonts w:ascii="Tahoma" w:hAnsi="Tahoma" w:cs="Tahoma"/>
          <w:b w:val="0"/>
          <w:bCs/>
          <w:noProof/>
          <w:color w:val="000000" w:themeColor="text1"/>
          <w:sz w:val="24"/>
          <w:szCs w:val="24"/>
        </w:rPr>
        <w:t>${type}</w:t>
      </w:r>
    </w:p>
    <w:p w14:paraId="06E16223" w14:textId="77777777" w:rsidR="00FA0044" w:rsidRPr="00466A0A" w:rsidRDefault="00FA0044" w:rsidP="00746353">
      <w:pPr>
        <w:spacing w:line="360" w:lineRule="auto"/>
        <w:rPr>
          <w:rFonts w:ascii="Tahoma" w:hAnsi="Tahoma" w:cs="Tahoma"/>
          <w:bCs/>
          <w:noProof/>
          <w:color w:val="000000" w:themeColor="text1"/>
          <w:sz w:val="18"/>
          <w:szCs w:val="24"/>
        </w:rPr>
      </w:pPr>
    </w:p>
    <w:p w14:paraId="613A5376" w14:textId="77777777" w:rsidR="00C93316" w:rsidRPr="00466A0A" w:rsidRDefault="00FA0044" w:rsidP="00C93316">
      <w:pPr>
        <w:spacing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466A0A">
        <w:rPr>
          <w:rFonts w:ascii="Tahoma" w:hAnsi="Tahoma" w:cs="Tahoma"/>
          <w:noProof/>
          <w:color w:val="000000" w:themeColor="text1"/>
          <w:sz w:val="24"/>
          <w:szCs w:val="24"/>
        </w:rPr>
        <w:t>Kepada Yth</w:t>
      </w:r>
      <w:r w:rsidR="004E4831" w:rsidRPr="00466A0A">
        <w:rPr>
          <w:rFonts w:ascii="Tahoma" w:hAnsi="Tahoma" w:cs="Tahoma"/>
          <w:noProof/>
          <w:color w:val="000000" w:themeColor="text1"/>
          <w:sz w:val="24"/>
          <w:szCs w:val="24"/>
        </w:rPr>
        <w:t>.</w:t>
      </w:r>
    </w:p>
    <w:p w14:paraId="329B2271" w14:textId="7EDF7703" w:rsidR="0045070A" w:rsidRDefault="0056377F" w:rsidP="009B2F93">
      <w:pPr>
        <w:spacing w:after="200"/>
        <w:rPr>
          <w:rFonts w:ascii="Tahoma" w:hAnsi="Tahoma" w:cs="Tahoma"/>
          <w:noProof/>
          <w:color w:val="000000" w:themeColor="text1"/>
          <w:sz w:val="24"/>
          <w:szCs w:val="24"/>
        </w:rPr>
      </w:pPr>
      <w:r>
        <w:rPr>
          <w:rFonts w:ascii="Tahoma" w:hAnsi="Tahoma" w:cs="Tahoma"/>
          <w:noProof/>
          <w:color w:val="000000" w:themeColor="text1"/>
          <w:sz w:val="24"/>
          <w:szCs w:val="24"/>
        </w:rPr>
        <w:t>${client_name}</w:t>
      </w:r>
    </w:p>
    <w:p w14:paraId="471098E7" w14:textId="16C3562C" w:rsidR="00D47251" w:rsidRPr="001D2716" w:rsidRDefault="0056377F" w:rsidP="00167D71">
      <w:pPr>
        <w:pStyle w:val="BodyText"/>
        <w:rPr>
          <w:bCs/>
          <w:noProof/>
          <w:sz w:val="24"/>
          <w:szCs w:val="24"/>
        </w:rPr>
      </w:pPr>
      <w:r>
        <w:rPr>
          <w:bCs/>
          <w:noProof/>
          <w:sz w:val="24"/>
          <w:szCs w:val="24"/>
        </w:rPr>
        <w:t>${address}</w:t>
      </w:r>
    </w:p>
    <w:p w14:paraId="7BEC9558" w14:textId="6DB65215" w:rsidR="00167D71" w:rsidRPr="00167D71" w:rsidRDefault="00167D71" w:rsidP="00167D71">
      <w:pPr>
        <w:pStyle w:val="Content"/>
        <w:framePr w:hSpace="0" w:wrap="auto" w:vAnchor="margin" w:hAnchor="text" w:yAlign="inline"/>
        <w:rPr>
          <w:b/>
          <w:noProof/>
        </w:rPr>
      </w:pPr>
    </w:p>
    <w:p w14:paraId="59C8FB8E" w14:textId="77777777" w:rsidR="00167D71" w:rsidRPr="00167D71" w:rsidRDefault="00167D71" w:rsidP="00167D71">
      <w:pPr>
        <w:pStyle w:val="BodyText"/>
        <w:rPr>
          <w:b/>
          <w:noProof/>
        </w:rPr>
      </w:pPr>
    </w:p>
    <w:p w14:paraId="191D697C" w14:textId="6DDF6FD6" w:rsidR="00FA0044" w:rsidRPr="00466A0A" w:rsidRDefault="00FA0044" w:rsidP="009B2F93">
      <w:pPr>
        <w:spacing w:after="200"/>
        <w:rPr>
          <w:rFonts w:ascii="Tahoma" w:hAnsi="Tahoma" w:cs="Tahoma"/>
          <w:b w:val="0"/>
          <w:color w:val="000000" w:themeColor="text1"/>
          <w:sz w:val="24"/>
          <w:szCs w:val="24"/>
        </w:rPr>
      </w:pPr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>Dengan hormat,</w:t>
      </w:r>
    </w:p>
    <w:p w14:paraId="30439631" w14:textId="77777777" w:rsidR="00105C99" w:rsidRPr="00466A0A" w:rsidRDefault="00105C99" w:rsidP="00105C99">
      <w:pPr>
        <w:spacing w:line="240" w:lineRule="auto"/>
        <w:rPr>
          <w:rFonts w:ascii="Tahoma" w:hAnsi="Tahoma" w:cs="Tahoma"/>
          <w:b w:val="0"/>
          <w:color w:val="000000" w:themeColor="text1"/>
          <w:sz w:val="24"/>
          <w:szCs w:val="24"/>
        </w:rPr>
      </w:pPr>
    </w:p>
    <w:p w14:paraId="18646D14" w14:textId="37707470" w:rsidR="00FA0044" w:rsidRPr="00BE707B" w:rsidRDefault="00105C99" w:rsidP="00BE707B">
      <w:pPr>
        <w:spacing w:line="360" w:lineRule="auto"/>
        <w:jc w:val="both"/>
        <w:rPr>
          <w:rFonts w:ascii="Tahoma" w:hAnsi="Tahoma" w:cs="Tahoma"/>
          <w:b w:val="0"/>
          <w:color w:val="000000" w:themeColor="text1"/>
          <w:sz w:val="24"/>
          <w:szCs w:val="24"/>
        </w:rPr>
      </w:pPr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Terima kasih atas kesempatan yang diberikan kepada kami </w:t>
      </w:r>
      <w:r w:rsidR="00167D71">
        <w:rPr>
          <w:rFonts w:ascii="Tahoma" w:hAnsi="Tahoma" w:cs="Tahoma"/>
          <w:bCs/>
          <w:color w:val="000000" w:themeColor="text1"/>
          <w:sz w:val="24"/>
          <w:szCs w:val="24"/>
        </w:rPr>
        <w:t>SNC</w:t>
      </w:r>
      <w:r w:rsidRPr="00466A0A">
        <w:rPr>
          <w:rFonts w:ascii="Tahoma" w:hAnsi="Tahoma" w:cs="Tahoma"/>
          <w:bCs/>
          <w:color w:val="000000" w:themeColor="text1"/>
          <w:sz w:val="24"/>
          <w:szCs w:val="24"/>
        </w:rPr>
        <w:t xml:space="preserve"> Pest Control</w:t>
      </w:r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 untuk mengajukan proposal penawaran harga pengendalian hama </w:t>
      </w:r>
      <w:r w:rsidR="00C87F0F"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serangga </w:t>
      </w:r>
      <w:r w:rsidR="0045070A"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( nyamuk ) </w:t>
      </w:r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di </w:t>
      </w:r>
      <w:r w:rsidR="00FB7CB9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Kediaman </w:t>
      </w:r>
      <w:r w:rsidR="0056377F">
        <w:rPr>
          <w:rFonts w:ascii="Tahoma" w:hAnsi="Tahoma" w:cs="Tahoma"/>
          <w:noProof/>
          <w:color w:val="000000" w:themeColor="text1"/>
          <w:sz w:val="24"/>
          <w:szCs w:val="24"/>
        </w:rPr>
        <w:t>${client_name}</w:t>
      </w:r>
      <w:r w:rsidR="00501492" w:rsidRPr="00466A0A">
        <w:rPr>
          <w:rFonts w:ascii="Tahoma" w:hAnsi="Tahoma" w:cs="Tahoma"/>
          <w:bCs/>
          <w:color w:val="000000" w:themeColor="text1"/>
          <w:sz w:val="24"/>
          <w:szCs w:val="24"/>
        </w:rPr>
        <w:t xml:space="preserve"> </w:t>
      </w:r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yang beralamat di </w:t>
      </w:r>
      <w:r w:rsidR="0056377F">
        <w:rPr>
          <w:rFonts w:ascii="Tahoma" w:hAnsi="Tahoma" w:cs="Tahoma"/>
          <w:bCs/>
          <w:noProof/>
          <w:sz w:val="24"/>
          <w:szCs w:val="24"/>
        </w:rPr>
        <w:t>${address}</w:t>
      </w:r>
      <w:r w:rsidR="00956E58">
        <w:rPr>
          <w:rFonts w:ascii="Tahoma" w:hAnsi="Tahoma" w:cs="Tahoma"/>
          <w:bCs/>
          <w:noProof/>
          <w:sz w:val="24"/>
          <w:szCs w:val="24"/>
        </w:rPr>
        <w:t>.</w:t>
      </w:r>
      <w:r w:rsidR="00BE707B" w:rsidRPr="00BE707B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 </w:t>
      </w:r>
    </w:p>
    <w:p w14:paraId="134C86F2" w14:textId="77777777" w:rsidR="00145D21" w:rsidRPr="00466A0A" w:rsidRDefault="00145D21" w:rsidP="00145D21">
      <w:pPr>
        <w:spacing w:line="360" w:lineRule="auto"/>
        <w:jc w:val="both"/>
        <w:rPr>
          <w:rFonts w:ascii="Tahoma" w:hAnsi="Tahoma" w:cs="Tahoma"/>
          <w:bCs/>
          <w:color w:val="000000" w:themeColor="text1"/>
          <w:sz w:val="24"/>
          <w:szCs w:val="24"/>
        </w:rPr>
      </w:pPr>
    </w:p>
    <w:p w14:paraId="19888170" w14:textId="77777777" w:rsidR="00DF30D5" w:rsidRPr="00466A0A" w:rsidRDefault="00DF30D5" w:rsidP="00DF30D5">
      <w:pPr>
        <w:tabs>
          <w:tab w:val="left" w:pos="374"/>
          <w:tab w:val="left" w:pos="1870"/>
          <w:tab w:val="left" w:pos="2244"/>
          <w:tab w:val="left" w:pos="2618"/>
          <w:tab w:val="left" w:pos="2992"/>
        </w:tabs>
        <w:spacing w:line="360" w:lineRule="auto"/>
        <w:ind w:left="-284" w:right="-330" w:firstLine="284"/>
        <w:jc w:val="both"/>
        <w:rPr>
          <w:rFonts w:ascii="Tahoma" w:hAnsi="Tahoma" w:cs="Tahoma"/>
          <w:color w:val="000000" w:themeColor="text1"/>
          <w:u w:val="single"/>
        </w:rPr>
      </w:pPr>
      <w:r w:rsidRPr="00466A0A">
        <w:rPr>
          <w:rFonts w:ascii="Tahoma" w:hAnsi="Tahoma" w:cs="Tahoma"/>
          <w:color w:val="000000" w:themeColor="text1"/>
          <w:u w:val="single"/>
        </w:rPr>
        <w:t>SISTEM PENGENDALIAN HAMA</w:t>
      </w:r>
    </w:p>
    <w:p w14:paraId="24DA71F7" w14:textId="77777777" w:rsidR="00DF30D5" w:rsidRPr="00466A0A" w:rsidRDefault="00DF30D5" w:rsidP="00DF30D5">
      <w:pPr>
        <w:tabs>
          <w:tab w:val="left" w:pos="374"/>
          <w:tab w:val="left" w:pos="1870"/>
          <w:tab w:val="left" w:pos="2244"/>
          <w:tab w:val="left" w:pos="2618"/>
          <w:tab w:val="left" w:pos="2992"/>
        </w:tabs>
        <w:spacing w:line="360" w:lineRule="auto"/>
        <w:ind w:left="-284" w:right="-330"/>
        <w:jc w:val="both"/>
        <w:rPr>
          <w:rFonts w:ascii="Tahoma" w:hAnsi="Tahoma" w:cs="Tahoma"/>
          <w:b w:val="0"/>
          <w:bCs/>
          <w:color w:val="000000" w:themeColor="text1"/>
          <w:sz w:val="20"/>
          <w:szCs w:val="20"/>
          <w:lang w:val="id-ID"/>
        </w:rPr>
      </w:pPr>
    </w:p>
    <w:p w14:paraId="6B52E71F" w14:textId="6A46337F" w:rsidR="00DF30D5" w:rsidRPr="00466A0A" w:rsidRDefault="00DF30D5" w:rsidP="00145D21">
      <w:pPr>
        <w:tabs>
          <w:tab w:val="left" w:pos="374"/>
          <w:tab w:val="left" w:pos="1870"/>
          <w:tab w:val="left" w:pos="2244"/>
          <w:tab w:val="left" w:pos="2618"/>
          <w:tab w:val="left" w:pos="2992"/>
        </w:tabs>
        <w:spacing w:line="360" w:lineRule="auto"/>
        <w:ind w:right="-6"/>
        <w:jc w:val="both"/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</w:pP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Dalam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melaksanakan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 xml:space="preserve">Pengendalian Hama </w:t>
      </w:r>
      <w:r w:rsidR="00167D71">
        <w:rPr>
          <w:rFonts w:ascii="Tahoma" w:hAnsi="Tahoma" w:cs="Tahoma"/>
          <w:color w:val="000000" w:themeColor="text1"/>
          <w:sz w:val="24"/>
          <w:szCs w:val="20"/>
        </w:rPr>
        <w:t>SNC</w:t>
      </w:r>
      <w:r w:rsidRPr="00466A0A">
        <w:rPr>
          <w:rFonts w:ascii="Tahoma" w:hAnsi="Tahoma" w:cs="Tahoma"/>
          <w:color w:val="000000" w:themeColor="text1"/>
          <w:sz w:val="24"/>
          <w:szCs w:val="20"/>
          <w:lang w:val="id-ID"/>
        </w:rPr>
        <w:t xml:space="preserve"> Pest Control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didukung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oleh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Standar Operational Prosedur (SOP) yang teraudit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dan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teruji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dengan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 xml:space="preserve">baik,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peralatan yang digunakan berstandart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serta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dukungan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penuh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dari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r w:rsidRPr="00466A0A">
        <w:rPr>
          <w:rFonts w:ascii="Tahoma" w:hAnsi="Tahoma" w:cs="Tahoma"/>
          <w:b w:val="0"/>
          <w:bCs/>
          <w:i/>
          <w:color w:val="000000" w:themeColor="text1"/>
          <w:sz w:val="24"/>
          <w:szCs w:val="20"/>
        </w:rPr>
        <w:t>Bayer</w:t>
      </w:r>
      <w:r w:rsidRPr="00466A0A">
        <w:rPr>
          <w:rFonts w:ascii="Tahoma" w:hAnsi="Tahoma" w:cs="Tahoma"/>
          <w:b w:val="0"/>
          <w:bCs/>
          <w:i/>
          <w:color w:val="000000" w:themeColor="text1"/>
          <w:sz w:val="24"/>
          <w:szCs w:val="20"/>
          <w:lang w:val="id-ID"/>
        </w:rPr>
        <w:t xml:space="preserve"> </w:t>
      </w:r>
      <w:r w:rsidRPr="00466A0A">
        <w:rPr>
          <w:rFonts w:ascii="Tahoma" w:hAnsi="Tahoma" w:cs="Tahoma"/>
          <w:b w:val="0"/>
          <w:bCs/>
          <w:i/>
          <w:color w:val="000000" w:themeColor="text1"/>
          <w:sz w:val="24"/>
          <w:szCs w:val="20"/>
        </w:rPr>
        <w:t>Indonesia</w:t>
      </w:r>
      <w:r w:rsidRPr="00466A0A">
        <w:rPr>
          <w:rFonts w:ascii="Tahoma" w:hAnsi="Tahoma" w:cs="Tahoma"/>
          <w:b w:val="0"/>
          <w:bCs/>
          <w:i/>
          <w:color w:val="000000" w:themeColor="text1"/>
          <w:sz w:val="24"/>
          <w:szCs w:val="20"/>
          <w:lang w:val="id-ID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selaku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pabrikan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Pestisida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ternama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dan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berkualitas.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</w:p>
    <w:p w14:paraId="66797AA8" w14:textId="77777777" w:rsidR="00DF30D5" w:rsidRPr="00466A0A" w:rsidRDefault="00DF30D5" w:rsidP="00DF30D5">
      <w:pPr>
        <w:tabs>
          <w:tab w:val="left" w:pos="374"/>
          <w:tab w:val="left" w:pos="1870"/>
          <w:tab w:val="left" w:pos="2244"/>
          <w:tab w:val="left" w:pos="2618"/>
          <w:tab w:val="left" w:pos="2992"/>
        </w:tabs>
        <w:spacing w:line="360" w:lineRule="auto"/>
        <w:ind w:left="-284" w:right="-330"/>
        <w:jc w:val="both"/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</w:pPr>
    </w:p>
    <w:p w14:paraId="5D637C89" w14:textId="4343223A" w:rsidR="00DF30D5" w:rsidRPr="00466A0A" w:rsidRDefault="00DF30D5" w:rsidP="00DF30D5">
      <w:pPr>
        <w:numPr>
          <w:ilvl w:val="0"/>
          <w:numId w:val="20"/>
        </w:numPr>
        <w:tabs>
          <w:tab w:val="left" w:pos="-284"/>
          <w:tab w:val="left" w:pos="0"/>
          <w:tab w:val="left" w:pos="142"/>
          <w:tab w:val="left" w:pos="284"/>
        </w:tabs>
        <w:spacing w:line="480" w:lineRule="auto"/>
        <w:ind w:left="-284" w:right="-330" w:firstLine="284"/>
        <w:jc w:val="both"/>
        <w:rPr>
          <w:rFonts w:ascii="Tahoma" w:hAnsi="Tahoma" w:cs="Tahoma"/>
          <w:color w:val="000000" w:themeColor="text1"/>
          <w:sz w:val="24"/>
          <w:szCs w:val="20"/>
          <w:u w:val="single"/>
          <w:lang w:val="id-ID"/>
        </w:rPr>
      </w:pPr>
      <w:r w:rsidRPr="00466A0A">
        <w:rPr>
          <w:rFonts w:ascii="Tahoma" w:hAnsi="Tahoma" w:cs="Tahoma"/>
          <w:color w:val="000000" w:themeColor="text1"/>
          <w:sz w:val="24"/>
          <w:szCs w:val="20"/>
          <w:lang w:val="id-ID"/>
        </w:rPr>
        <w:t xml:space="preserve"> </w:t>
      </w:r>
      <w:r w:rsidRPr="00466A0A">
        <w:rPr>
          <w:rFonts w:ascii="Tahoma" w:hAnsi="Tahoma" w:cs="Tahoma"/>
          <w:color w:val="000000" w:themeColor="text1"/>
          <w:sz w:val="24"/>
          <w:szCs w:val="20"/>
          <w:u w:val="single"/>
          <w:lang w:val="id-ID"/>
        </w:rPr>
        <w:t>LEGALITAS</w:t>
      </w:r>
    </w:p>
    <w:p w14:paraId="0184E8A9" w14:textId="77777777" w:rsidR="00DF30D5" w:rsidRPr="00466A0A" w:rsidRDefault="00DF30D5" w:rsidP="00DF30D5">
      <w:pPr>
        <w:tabs>
          <w:tab w:val="left" w:pos="-284"/>
          <w:tab w:val="left" w:pos="0"/>
          <w:tab w:val="left" w:pos="142"/>
          <w:tab w:val="left" w:pos="284"/>
        </w:tabs>
        <w:spacing w:line="240" w:lineRule="auto"/>
        <w:ind w:right="-330"/>
        <w:jc w:val="both"/>
        <w:rPr>
          <w:rFonts w:ascii="Tahoma" w:hAnsi="Tahoma" w:cs="Tahoma"/>
          <w:color w:val="000000" w:themeColor="text1"/>
          <w:sz w:val="24"/>
          <w:szCs w:val="20"/>
          <w:u w:val="single"/>
          <w:lang w:val="id-ID"/>
        </w:rPr>
      </w:pPr>
    </w:p>
    <w:p w14:paraId="4CAD7720" w14:textId="77777777" w:rsidR="00DF30D5" w:rsidRPr="00466A0A" w:rsidRDefault="00DF30D5" w:rsidP="00DF30D5">
      <w:pPr>
        <w:numPr>
          <w:ilvl w:val="0"/>
          <w:numId w:val="21"/>
        </w:numPr>
        <w:tabs>
          <w:tab w:val="left" w:pos="-284"/>
          <w:tab w:val="left" w:pos="426"/>
        </w:tabs>
        <w:spacing w:line="360" w:lineRule="auto"/>
        <w:ind w:left="-284" w:right="-330" w:firstLine="644"/>
        <w:jc w:val="both"/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</w:pPr>
      <w:r w:rsidRPr="00466A0A">
        <w:rPr>
          <w:rFonts w:ascii="Tahoma" w:hAnsi="Tahoma" w:cs="Tahoma"/>
          <w:color w:val="000000" w:themeColor="text1"/>
          <w:sz w:val="24"/>
          <w:szCs w:val="20"/>
          <w:lang w:val="id-ID"/>
        </w:rPr>
        <w:t>Ijin Operasional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  <w:t>: Dinas Kesehatan</w:t>
      </w:r>
    </w:p>
    <w:p w14:paraId="35BFDAEC" w14:textId="53CFD738" w:rsidR="00DF30D5" w:rsidRPr="00466A0A" w:rsidRDefault="00DF30D5" w:rsidP="00DF30D5">
      <w:pPr>
        <w:numPr>
          <w:ilvl w:val="0"/>
          <w:numId w:val="21"/>
        </w:numPr>
        <w:tabs>
          <w:tab w:val="left" w:pos="-284"/>
          <w:tab w:val="left" w:pos="426"/>
        </w:tabs>
        <w:spacing w:line="360" w:lineRule="auto"/>
        <w:ind w:left="-284" w:right="-330" w:firstLine="644"/>
        <w:jc w:val="both"/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</w:pPr>
      <w:r w:rsidRPr="00466A0A">
        <w:rPr>
          <w:rFonts w:ascii="Tahoma" w:hAnsi="Tahoma" w:cs="Tahoma"/>
          <w:color w:val="000000" w:themeColor="text1"/>
          <w:sz w:val="24"/>
          <w:szCs w:val="20"/>
          <w:lang w:val="id-ID"/>
        </w:rPr>
        <w:t>NPWP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  <w:t>: 91 609 617 5 604 0</w:t>
      </w:r>
    </w:p>
    <w:p w14:paraId="1C3E507A" w14:textId="77777777" w:rsidR="00DF30D5" w:rsidRPr="00466A0A" w:rsidRDefault="00DF30D5" w:rsidP="00DF30D5">
      <w:pPr>
        <w:numPr>
          <w:ilvl w:val="0"/>
          <w:numId w:val="21"/>
        </w:numPr>
        <w:tabs>
          <w:tab w:val="left" w:pos="-284"/>
          <w:tab w:val="left" w:pos="426"/>
        </w:tabs>
        <w:spacing w:line="360" w:lineRule="auto"/>
        <w:ind w:left="-284" w:right="-330" w:firstLine="644"/>
        <w:jc w:val="both"/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</w:pPr>
      <w:r w:rsidRPr="00466A0A">
        <w:rPr>
          <w:rFonts w:ascii="Tahoma" w:hAnsi="Tahoma" w:cs="Tahoma"/>
          <w:color w:val="000000" w:themeColor="text1"/>
          <w:sz w:val="24"/>
          <w:szCs w:val="20"/>
          <w:lang w:val="id-ID"/>
        </w:rPr>
        <w:t>SIUP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  <w:t>: 503/4918.A/436.7.17/2019</w:t>
      </w:r>
    </w:p>
    <w:p w14:paraId="1DA20967" w14:textId="77777777" w:rsidR="00DF30D5" w:rsidRPr="00466A0A" w:rsidRDefault="00DF30D5" w:rsidP="00DF30D5">
      <w:pPr>
        <w:numPr>
          <w:ilvl w:val="0"/>
          <w:numId w:val="21"/>
        </w:numPr>
        <w:tabs>
          <w:tab w:val="left" w:pos="-284"/>
          <w:tab w:val="left" w:pos="426"/>
        </w:tabs>
        <w:spacing w:line="360" w:lineRule="auto"/>
        <w:ind w:left="-284" w:right="-330" w:firstLine="644"/>
        <w:jc w:val="both"/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</w:pPr>
      <w:r w:rsidRPr="00466A0A">
        <w:rPr>
          <w:rFonts w:ascii="Tahoma" w:hAnsi="Tahoma" w:cs="Tahoma"/>
          <w:color w:val="000000" w:themeColor="text1"/>
          <w:sz w:val="24"/>
          <w:szCs w:val="20"/>
          <w:lang w:val="id-ID"/>
        </w:rPr>
        <w:t>NIB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  <w:t>: 9120102691313</w:t>
      </w:r>
    </w:p>
    <w:p w14:paraId="6C4F66EB" w14:textId="6780622C" w:rsidR="00DF30D5" w:rsidRPr="00466A0A" w:rsidRDefault="00DF30D5" w:rsidP="00DF30D5">
      <w:pPr>
        <w:numPr>
          <w:ilvl w:val="0"/>
          <w:numId w:val="21"/>
        </w:numPr>
        <w:tabs>
          <w:tab w:val="left" w:pos="-284"/>
          <w:tab w:val="left" w:pos="426"/>
        </w:tabs>
        <w:spacing w:line="360" w:lineRule="auto"/>
        <w:ind w:left="-284" w:right="-330" w:firstLine="644"/>
        <w:jc w:val="both"/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</w:pPr>
      <w:r w:rsidRPr="00466A0A">
        <w:rPr>
          <w:rFonts w:ascii="Tahoma" w:hAnsi="Tahoma" w:cs="Tahoma"/>
          <w:color w:val="000000" w:themeColor="text1"/>
          <w:sz w:val="24"/>
          <w:szCs w:val="20"/>
          <w:lang w:val="id-ID"/>
        </w:rPr>
        <w:t>Surat Keterangan Domisili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  <w:t>: 500/129/436.9.27.1/2020</w:t>
      </w:r>
    </w:p>
    <w:p w14:paraId="64507609" w14:textId="09F80C78" w:rsidR="007057F4" w:rsidRDefault="007057F4" w:rsidP="00DF30D5">
      <w:pPr>
        <w:spacing w:after="200" w:line="360" w:lineRule="auto"/>
        <w:jc w:val="both"/>
        <w:rPr>
          <w:rFonts w:ascii="Tahoma" w:hAnsi="Tahoma" w:cs="Tahoma"/>
          <w:b w:val="0"/>
          <w:color w:val="000000" w:themeColor="text1"/>
          <w:sz w:val="24"/>
          <w:szCs w:val="24"/>
        </w:rPr>
      </w:pPr>
    </w:p>
    <w:p w14:paraId="5420744C" w14:textId="77777777" w:rsidR="0085651C" w:rsidRPr="00466A0A" w:rsidRDefault="0085651C" w:rsidP="00DF30D5">
      <w:pPr>
        <w:spacing w:after="200" w:line="360" w:lineRule="auto"/>
        <w:jc w:val="both"/>
        <w:rPr>
          <w:rFonts w:ascii="Tahoma" w:hAnsi="Tahoma" w:cs="Tahoma"/>
          <w:b w:val="0"/>
          <w:color w:val="000000" w:themeColor="text1"/>
          <w:sz w:val="24"/>
          <w:szCs w:val="24"/>
        </w:rPr>
      </w:pPr>
    </w:p>
    <w:p w14:paraId="7F9889F4" w14:textId="77777777" w:rsidR="00501492" w:rsidRDefault="00501492" w:rsidP="002511E3">
      <w:pPr>
        <w:spacing w:line="240" w:lineRule="auto"/>
        <w:jc w:val="both"/>
        <w:rPr>
          <w:rFonts w:ascii="Tahoma" w:hAnsi="Tahoma" w:cs="Tahoma"/>
          <w:b w:val="0"/>
          <w:color w:val="000000" w:themeColor="text1"/>
          <w:sz w:val="24"/>
          <w:szCs w:val="24"/>
          <w:lang w:eastAsia="ja-JP"/>
        </w:rPr>
      </w:pPr>
    </w:p>
    <w:p w14:paraId="57AC80EB" w14:textId="77777777" w:rsidR="00A36BC6" w:rsidRPr="00466A0A" w:rsidRDefault="00A36BC6" w:rsidP="002511E3">
      <w:pPr>
        <w:spacing w:line="240" w:lineRule="auto"/>
        <w:jc w:val="both"/>
        <w:rPr>
          <w:rFonts w:ascii="Tahoma" w:hAnsi="Tahoma" w:cs="Tahoma"/>
          <w:b w:val="0"/>
          <w:color w:val="000000" w:themeColor="text1"/>
          <w:sz w:val="24"/>
          <w:szCs w:val="24"/>
          <w:lang w:eastAsia="ja-JP"/>
        </w:rPr>
      </w:pPr>
    </w:p>
    <w:p w14:paraId="0CA6151B" w14:textId="5BE91D18" w:rsidR="00DF30D5" w:rsidRPr="00466A0A" w:rsidRDefault="00586E54" w:rsidP="00DF1014">
      <w:pPr>
        <w:pStyle w:val="BodyText"/>
        <w:tabs>
          <w:tab w:val="left" w:pos="3043"/>
        </w:tabs>
        <w:spacing w:line="360" w:lineRule="auto"/>
        <w:ind w:right="-6"/>
        <w:jc w:val="both"/>
        <w:rPr>
          <w:rFonts w:cs="Tahoma"/>
          <w:b/>
          <w:color w:val="000000" w:themeColor="text1"/>
          <w:sz w:val="24"/>
          <w:szCs w:val="24"/>
          <w:lang w:val="id-ID"/>
        </w:rPr>
      </w:pPr>
      <w:r w:rsidRPr="00466A0A">
        <w:rPr>
          <w:rFonts w:cs="Tahoma"/>
          <w:b/>
          <w:color w:val="000000" w:themeColor="text1"/>
          <w:sz w:val="24"/>
          <w:szCs w:val="24"/>
        </w:rPr>
        <w:lastRenderedPageBreak/>
        <w:t>B</w:t>
      </w:r>
      <w:r w:rsidR="00AA6C55" w:rsidRPr="00466A0A">
        <w:rPr>
          <w:rFonts w:cs="Tahoma"/>
          <w:b/>
          <w:color w:val="000000" w:themeColor="text1"/>
          <w:sz w:val="24"/>
          <w:szCs w:val="24"/>
          <w:lang w:val="id-ID"/>
        </w:rPr>
        <w:t>erikut penjelasan sistem kerja dan penawaran harga yang kami berikan :</w:t>
      </w:r>
    </w:p>
    <w:p w14:paraId="5F31AFB3" w14:textId="16DA23EB" w:rsidR="00670675" w:rsidRPr="00466A0A" w:rsidRDefault="00670675" w:rsidP="00DF1014">
      <w:pPr>
        <w:spacing w:line="360" w:lineRule="auto"/>
        <w:jc w:val="both"/>
        <w:rPr>
          <w:rFonts w:ascii="Tahoma" w:hAnsi="Tahoma" w:cs="Tahoma"/>
          <w:b w:val="0"/>
          <w:color w:val="000000" w:themeColor="text1"/>
          <w:sz w:val="24"/>
          <w:szCs w:val="24"/>
          <w:lang w:eastAsia="ja-JP"/>
        </w:rPr>
      </w:pPr>
    </w:p>
    <w:p w14:paraId="36A982C0" w14:textId="0C0FC524" w:rsidR="00DF1014" w:rsidRPr="00466A0A" w:rsidRDefault="00DF1014" w:rsidP="00466A0A">
      <w:pPr>
        <w:shd w:val="clear" w:color="auto" w:fill="F76E11"/>
        <w:spacing w:line="240" w:lineRule="auto"/>
        <w:jc w:val="both"/>
        <w:rPr>
          <w:rFonts w:ascii="Tahoma" w:hAnsi="Tahoma" w:cs="Tahoma"/>
          <w:bCs/>
          <w:color w:val="FFFFFF" w:themeColor="background1"/>
          <w:szCs w:val="28"/>
          <w:lang w:eastAsia="ja-JP"/>
        </w:rPr>
      </w:pPr>
      <w:r w:rsidRPr="00466A0A">
        <w:rPr>
          <w:rFonts w:ascii="Tahoma" w:hAnsi="Tahoma" w:cs="Tahoma"/>
          <w:bCs/>
          <w:color w:val="FFFFFF" w:themeColor="background1"/>
          <w:szCs w:val="28"/>
          <w:lang w:eastAsia="ja-JP"/>
        </w:rPr>
        <w:t>METODE PENGENDALIAN</w:t>
      </w:r>
    </w:p>
    <w:p w14:paraId="33B070DA" w14:textId="77777777" w:rsidR="0017093B" w:rsidRPr="00466A0A" w:rsidRDefault="0017093B" w:rsidP="00DF1014">
      <w:pPr>
        <w:spacing w:line="360" w:lineRule="auto"/>
        <w:jc w:val="both"/>
        <w:rPr>
          <w:rFonts w:ascii="Tahoma" w:hAnsi="Tahoma" w:cs="Tahoma"/>
          <w:b w:val="0"/>
          <w:color w:val="000000" w:themeColor="text1"/>
          <w:sz w:val="24"/>
          <w:szCs w:val="24"/>
          <w:lang w:eastAsia="ja-JP"/>
        </w:rPr>
      </w:pPr>
    </w:p>
    <w:p w14:paraId="038D32D2" w14:textId="6166C86F" w:rsidR="00C93316" w:rsidRPr="00A74924" w:rsidRDefault="004E4831" w:rsidP="00C93316">
      <w:pPr>
        <w:spacing w:line="360" w:lineRule="auto"/>
        <w:jc w:val="both"/>
        <w:rPr>
          <w:rFonts w:ascii="Tahoma" w:hAnsi="Tahoma" w:cs="Tahoma"/>
          <w:b w:val="0"/>
          <w:color w:val="000000" w:themeColor="text1"/>
          <w:sz w:val="24"/>
          <w:szCs w:val="24"/>
        </w:rPr>
      </w:pPr>
      <w:r w:rsidRPr="00466A0A">
        <w:rPr>
          <w:rFonts w:ascii="Tahoma" w:hAnsi="Tahoma" w:cs="Tahoma"/>
          <w:b w:val="0"/>
          <w:color w:val="000000" w:themeColor="text1"/>
          <w:sz w:val="24"/>
          <w:szCs w:val="24"/>
          <w:lang w:val="id-ID"/>
        </w:rPr>
        <w:t xml:space="preserve">Berikut metode pengendalian hama </w:t>
      </w:r>
      <w:r w:rsidR="00C87F0F"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serangga </w:t>
      </w:r>
      <w:r w:rsidR="00C93316"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( nyamuk ) </w:t>
      </w:r>
      <w:r w:rsidR="00844EA5"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di </w:t>
      </w:r>
      <w:r w:rsidR="00C93316"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Area </w:t>
      </w:r>
      <w:r w:rsidR="008162DF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Kediaman </w:t>
      </w:r>
      <w:r w:rsidR="0056377F">
        <w:rPr>
          <w:rFonts w:ascii="Tahoma" w:hAnsi="Tahoma" w:cs="Tahoma"/>
          <w:noProof/>
          <w:color w:val="000000" w:themeColor="text1"/>
          <w:sz w:val="24"/>
          <w:szCs w:val="24"/>
        </w:rPr>
        <w:t>${client_name}</w:t>
      </w:r>
      <w:r w:rsidR="007659AA" w:rsidRPr="00466A0A">
        <w:rPr>
          <w:rFonts w:ascii="Tahoma" w:hAnsi="Tahoma" w:cs="Tahoma"/>
          <w:bCs/>
          <w:color w:val="000000" w:themeColor="text1"/>
          <w:sz w:val="24"/>
          <w:szCs w:val="24"/>
        </w:rPr>
        <w:t xml:space="preserve"> </w:t>
      </w:r>
      <w:r w:rsidR="00C93316"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 yang beralamat di </w:t>
      </w:r>
      <w:r w:rsidR="0056377F">
        <w:rPr>
          <w:rFonts w:ascii="Tahoma" w:hAnsi="Tahoma" w:cs="Tahoma"/>
          <w:bCs/>
          <w:noProof/>
          <w:sz w:val="24"/>
          <w:szCs w:val="24"/>
        </w:rPr>
        <w:t>${address}</w:t>
      </w:r>
      <w:r w:rsidR="00956E58">
        <w:rPr>
          <w:rFonts w:ascii="Tahoma" w:hAnsi="Tahoma" w:cs="Tahoma"/>
          <w:bCs/>
          <w:noProof/>
          <w:sz w:val="24"/>
          <w:szCs w:val="24"/>
        </w:rPr>
        <w:t>.</w:t>
      </w:r>
    </w:p>
    <w:p w14:paraId="514C9953" w14:textId="02A2F699" w:rsidR="00501492" w:rsidRPr="00466A0A" w:rsidRDefault="00501492" w:rsidP="00DF1014">
      <w:pPr>
        <w:pStyle w:val="BodyText"/>
        <w:tabs>
          <w:tab w:val="left" w:pos="360"/>
          <w:tab w:val="left" w:pos="720"/>
          <w:tab w:val="left" w:pos="900"/>
          <w:tab w:val="left" w:pos="1080"/>
          <w:tab w:val="left" w:pos="1260"/>
          <w:tab w:val="left" w:pos="1440"/>
          <w:tab w:val="left" w:pos="1620"/>
          <w:tab w:val="left" w:pos="1800"/>
        </w:tabs>
        <w:spacing w:line="360" w:lineRule="auto"/>
        <w:ind w:right="-6"/>
        <w:jc w:val="both"/>
        <w:rPr>
          <w:rFonts w:cs="Tahoma"/>
          <w:b/>
          <w:bCs/>
          <w:color w:val="000000" w:themeColor="text1"/>
          <w:sz w:val="24"/>
          <w:szCs w:val="24"/>
        </w:rPr>
      </w:pPr>
    </w:p>
    <w:p w14:paraId="049AFCF4" w14:textId="77777777" w:rsidR="00501492" w:rsidRPr="00466A0A" w:rsidRDefault="00501492" w:rsidP="00501492">
      <w:pPr>
        <w:spacing w:line="360" w:lineRule="auto"/>
        <w:jc w:val="both"/>
        <w:rPr>
          <w:rFonts w:ascii="Tahoma" w:hAnsi="Tahoma" w:cs="Tahoma"/>
          <w:b w:val="0"/>
          <w:bCs/>
          <w:color w:val="000000" w:themeColor="text1"/>
          <w:sz w:val="24"/>
          <w:szCs w:val="20"/>
        </w:rPr>
      </w:pP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Dengan uraian pekerjaan sebagai berikut :</w:t>
      </w:r>
    </w:p>
    <w:p w14:paraId="1B3A3084" w14:textId="77777777" w:rsidR="00501492" w:rsidRPr="00466A0A" w:rsidRDefault="00501492" w:rsidP="0035726B">
      <w:pPr>
        <w:tabs>
          <w:tab w:val="left" w:pos="1440"/>
        </w:tabs>
        <w:jc w:val="both"/>
        <w:rPr>
          <w:rFonts w:ascii="Tahoma" w:hAnsi="Tahoma" w:cs="Tahoma"/>
          <w:b w:val="0"/>
          <w:bCs/>
          <w:color w:val="000000" w:themeColor="text1"/>
          <w:sz w:val="24"/>
          <w:szCs w:val="20"/>
        </w:rPr>
      </w:pPr>
    </w:p>
    <w:p w14:paraId="0D58B713" w14:textId="2CA67A8C" w:rsidR="00DF1014" w:rsidRPr="007659AA" w:rsidRDefault="005E2CD4" w:rsidP="007659AA">
      <w:pPr>
        <w:pStyle w:val="ListParagraph"/>
        <w:numPr>
          <w:ilvl w:val="0"/>
          <w:numId w:val="40"/>
        </w:numPr>
        <w:tabs>
          <w:tab w:val="left" w:pos="1350"/>
        </w:tabs>
        <w:spacing w:line="360" w:lineRule="auto"/>
        <w:ind w:left="360"/>
        <w:jc w:val="both"/>
        <w:rPr>
          <w:rFonts w:ascii="Tahoma" w:hAnsi="Tahoma" w:cs="Tahoma"/>
          <w:b w:val="0"/>
          <w:bCs/>
          <w:color w:val="000000" w:themeColor="text1"/>
          <w:sz w:val="24"/>
          <w:szCs w:val="20"/>
        </w:rPr>
      </w:pPr>
      <w:r w:rsidRPr="00466A0A">
        <w:rPr>
          <w:rFonts w:ascii="Tahoma" w:hAnsi="Tahoma" w:cs="Tahoma"/>
          <w:color w:val="000000" w:themeColor="text1"/>
          <w:sz w:val="24"/>
          <w:szCs w:val="20"/>
        </w:rPr>
        <w:t>Fogging / pengasapan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 xml:space="preserve"> digunakan untuk pengendalian hama terbang seperti nyamuk untuk area luar.</w:t>
      </w:r>
    </w:p>
    <w:tbl>
      <w:tblPr>
        <w:tblW w:w="92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0"/>
        <w:gridCol w:w="4140"/>
        <w:gridCol w:w="4500"/>
      </w:tblGrid>
      <w:tr w:rsidR="00466A0A" w:rsidRPr="00466A0A" w14:paraId="64286F6F" w14:textId="77777777" w:rsidTr="00466A0A">
        <w:trPr>
          <w:trHeight w:val="387"/>
        </w:trPr>
        <w:tc>
          <w:tcPr>
            <w:tcW w:w="630" w:type="dxa"/>
            <w:shd w:val="clear" w:color="auto" w:fill="F8904A"/>
          </w:tcPr>
          <w:p w14:paraId="3B80212F" w14:textId="77777777" w:rsidR="0074094D" w:rsidRPr="00466A0A" w:rsidRDefault="0074094D" w:rsidP="00C84E2E">
            <w:pPr>
              <w:jc w:val="center"/>
              <w:rPr>
                <w:rFonts w:ascii="Tahoma" w:hAnsi="Tahoma" w:cs="Tahoma"/>
                <w:b w:val="0"/>
                <w:color w:val="000000" w:themeColor="text1"/>
                <w:sz w:val="24"/>
              </w:rPr>
            </w:pPr>
            <w:r w:rsidRPr="00466A0A">
              <w:rPr>
                <w:rFonts w:ascii="Tahoma" w:hAnsi="Tahoma" w:cs="Tahoma"/>
                <w:color w:val="000000" w:themeColor="text1"/>
                <w:sz w:val="24"/>
              </w:rPr>
              <w:t>No.</w:t>
            </w:r>
          </w:p>
        </w:tc>
        <w:tc>
          <w:tcPr>
            <w:tcW w:w="4140" w:type="dxa"/>
            <w:shd w:val="clear" w:color="auto" w:fill="F8904A"/>
          </w:tcPr>
          <w:p w14:paraId="3D85CE0F" w14:textId="77777777" w:rsidR="0074094D" w:rsidRPr="00466A0A" w:rsidRDefault="0074094D" w:rsidP="00C84E2E">
            <w:pPr>
              <w:jc w:val="center"/>
              <w:rPr>
                <w:rFonts w:ascii="Tahoma" w:hAnsi="Tahoma" w:cs="Tahoma"/>
                <w:b w:val="0"/>
                <w:color w:val="000000" w:themeColor="text1"/>
                <w:sz w:val="24"/>
              </w:rPr>
            </w:pPr>
            <w:r w:rsidRPr="00466A0A">
              <w:rPr>
                <w:rFonts w:ascii="Tahoma" w:hAnsi="Tahoma" w:cs="Tahoma"/>
                <w:color w:val="000000" w:themeColor="text1"/>
                <w:sz w:val="24"/>
              </w:rPr>
              <w:t>Device</w:t>
            </w:r>
          </w:p>
        </w:tc>
        <w:tc>
          <w:tcPr>
            <w:tcW w:w="4500" w:type="dxa"/>
            <w:shd w:val="clear" w:color="auto" w:fill="F8904A"/>
          </w:tcPr>
          <w:p w14:paraId="746F1292" w14:textId="7DBC63C6" w:rsidR="0074094D" w:rsidRPr="00466A0A" w:rsidRDefault="0074094D" w:rsidP="00C84E2E">
            <w:pPr>
              <w:jc w:val="center"/>
              <w:rPr>
                <w:rFonts w:ascii="Tahoma" w:hAnsi="Tahoma" w:cs="Tahoma"/>
                <w:b w:val="0"/>
                <w:color w:val="000000" w:themeColor="text1"/>
                <w:sz w:val="24"/>
              </w:rPr>
            </w:pPr>
            <w:r w:rsidRPr="00466A0A">
              <w:rPr>
                <w:rFonts w:ascii="Tahoma" w:hAnsi="Tahoma" w:cs="Tahoma"/>
                <w:color w:val="000000" w:themeColor="text1"/>
                <w:sz w:val="24"/>
              </w:rPr>
              <w:t>Keterangan</w:t>
            </w:r>
          </w:p>
        </w:tc>
      </w:tr>
      <w:tr w:rsidR="00466A0A" w:rsidRPr="00466A0A" w14:paraId="43C3CF43" w14:textId="77777777" w:rsidTr="00B51F3F">
        <w:trPr>
          <w:trHeight w:val="3177"/>
        </w:trPr>
        <w:tc>
          <w:tcPr>
            <w:tcW w:w="630" w:type="dxa"/>
          </w:tcPr>
          <w:p w14:paraId="03D178DD" w14:textId="77777777" w:rsidR="00827547" w:rsidRDefault="00731B6F" w:rsidP="00C84E2E">
            <w:pPr>
              <w:rPr>
                <w:rFonts w:ascii="Tahoma" w:hAnsi="Tahoma" w:cs="Tahoma"/>
                <w:color w:val="000000" w:themeColor="text1"/>
                <w:sz w:val="24"/>
                <w:szCs w:val="20"/>
              </w:rPr>
            </w:pPr>
            <w:r w:rsidRPr="00466A0A"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  <w:t xml:space="preserve"> </w:t>
            </w:r>
            <w:r w:rsidR="0035726B" w:rsidRPr="00466A0A">
              <w:rPr>
                <w:rFonts w:ascii="Tahoma" w:hAnsi="Tahoma" w:cs="Tahoma"/>
                <w:bCs/>
                <w:color w:val="000000" w:themeColor="text1"/>
                <w:sz w:val="24"/>
                <w:szCs w:val="20"/>
              </w:rPr>
              <w:t>1</w:t>
            </w:r>
            <w:r w:rsidRPr="00466A0A">
              <w:rPr>
                <w:rFonts w:ascii="Tahoma" w:hAnsi="Tahoma" w:cs="Tahoma"/>
                <w:color w:val="000000" w:themeColor="text1"/>
                <w:sz w:val="24"/>
                <w:szCs w:val="20"/>
              </w:rPr>
              <w:t>.</w:t>
            </w:r>
          </w:p>
          <w:p w14:paraId="161675C1" w14:textId="77777777" w:rsidR="002E56E9" w:rsidRDefault="002E56E9" w:rsidP="00C84E2E">
            <w:pPr>
              <w:rPr>
                <w:rFonts w:ascii="Tahoma" w:hAnsi="Tahoma" w:cs="Tahoma"/>
                <w:color w:val="000000" w:themeColor="text1"/>
                <w:sz w:val="24"/>
                <w:szCs w:val="20"/>
              </w:rPr>
            </w:pPr>
          </w:p>
          <w:p w14:paraId="76B01AD1" w14:textId="77777777" w:rsidR="002E56E9" w:rsidRDefault="002E56E9" w:rsidP="00C84E2E">
            <w:pPr>
              <w:rPr>
                <w:rFonts w:ascii="Tahoma" w:hAnsi="Tahoma" w:cs="Tahoma"/>
                <w:color w:val="000000" w:themeColor="text1"/>
                <w:sz w:val="24"/>
                <w:szCs w:val="20"/>
              </w:rPr>
            </w:pPr>
          </w:p>
          <w:p w14:paraId="5D01BC7C" w14:textId="77777777" w:rsidR="002E56E9" w:rsidRDefault="002E56E9" w:rsidP="00C84E2E">
            <w:pPr>
              <w:rPr>
                <w:rFonts w:ascii="Tahoma" w:hAnsi="Tahoma" w:cs="Tahoma"/>
                <w:color w:val="000000" w:themeColor="text1"/>
                <w:sz w:val="24"/>
                <w:szCs w:val="20"/>
              </w:rPr>
            </w:pPr>
          </w:p>
          <w:p w14:paraId="26A8C4EE" w14:textId="77777777" w:rsidR="002E56E9" w:rsidRDefault="002E56E9" w:rsidP="00C84E2E">
            <w:pPr>
              <w:rPr>
                <w:rFonts w:ascii="Tahoma" w:hAnsi="Tahoma" w:cs="Tahoma"/>
                <w:color w:val="000000" w:themeColor="text1"/>
                <w:sz w:val="24"/>
                <w:szCs w:val="20"/>
              </w:rPr>
            </w:pPr>
          </w:p>
          <w:p w14:paraId="339796CF" w14:textId="77777777" w:rsidR="002E56E9" w:rsidRDefault="002E56E9" w:rsidP="00C84E2E">
            <w:pPr>
              <w:rPr>
                <w:rFonts w:ascii="Tahoma" w:hAnsi="Tahoma" w:cs="Tahoma"/>
                <w:color w:val="000000" w:themeColor="text1"/>
                <w:sz w:val="24"/>
                <w:szCs w:val="20"/>
              </w:rPr>
            </w:pPr>
          </w:p>
          <w:p w14:paraId="59814D74" w14:textId="77777777" w:rsidR="002E56E9" w:rsidRDefault="002E56E9" w:rsidP="00C84E2E">
            <w:pPr>
              <w:rPr>
                <w:rFonts w:ascii="Tahoma" w:hAnsi="Tahoma" w:cs="Tahoma"/>
                <w:color w:val="000000" w:themeColor="text1"/>
                <w:sz w:val="24"/>
                <w:szCs w:val="20"/>
              </w:rPr>
            </w:pPr>
          </w:p>
          <w:p w14:paraId="50853534" w14:textId="77777777" w:rsidR="002E56E9" w:rsidRDefault="002E56E9" w:rsidP="00C84E2E">
            <w:pPr>
              <w:rPr>
                <w:rFonts w:ascii="Tahoma" w:hAnsi="Tahoma" w:cs="Tahoma"/>
                <w:color w:val="000000" w:themeColor="text1"/>
                <w:sz w:val="24"/>
                <w:szCs w:val="20"/>
              </w:rPr>
            </w:pPr>
          </w:p>
          <w:p w14:paraId="2156F278" w14:textId="77777777" w:rsidR="002E56E9" w:rsidRDefault="002E56E9" w:rsidP="00C84E2E">
            <w:pPr>
              <w:rPr>
                <w:rFonts w:ascii="Tahoma" w:hAnsi="Tahoma" w:cs="Tahoma"/>
                <w:color w:val="000000" w:themeColor="text1"/>
                <w:sz w:val="24"/>
                <w:szCs w:val="20"/>
              </w:rPr>
            </w:pPr>
          </w:p>
          <w:p w14:paraId="1FA0B29F" w14:textId="77777777" w:rsidR="002E56E9" w:rsidRDefault="002E56E9" w:rsidP="00C84E2E">
            <w:pPr>
              <w:rPr>
                <w:rFonts w:ascii="Tahoma" w:hAnsi="Tahoma" w:cs="Tahoma"/>
                <w:color w:val="000000" w:themeColor="text1"/>
                <w:sz w:val="24"/>
                <w:szCs w:val="20"/>
              </w:rPr>
            </w:pPr>
          </w:p>
          <w:p w14:paraId="72F14D1C" w14:textId="77777777" w:rsidR="002E56E9" w:rsidRDefault="002E56E9" w:rsidP="00C84E2E">
            <w:pPr>
              <w:rPr>
                <w:rFonts w:ascii="Tahoma" w:hAnsi="Tahoma" w:cs="Tahoma"/>
                <w:color w:val="000000" w:themeColor="text1"/>
                <w:sz w:val="24"/>
                <w:szCs w:val="20"/>
              </w:rPr>
            </w:pPr>
          </w:p>
          <w:p w14:paraId="2E2812B9" w14:textId="77777777" w:rsidR="002E56E9" w:rsidRDefault="002E56E9" w:rsidP="00C84E2E">
            <w:pPr>
              <w:rPr>
                <w:rFonts w:ascii="Tahoma" w:hAnsi="Tahoma" w:cs="Tahoma"/>
                <w:color w:val="000000" w:themeColor="text1"/>
                <w:sz w:val="24"/>
                <w:szCs w:val="20"/>
              </w:rPr>
            </w:pPr>
          </w:p>
          <w:p w14:paraId="52631E3E" w14:textId="77777777" w:rsidR="002E56E9" w:rsidRDefault="002E56E9" w:rsidP="00C84E2E">
            <w:pPr>
              <w:rPr>
                <w:rFonts w:ascii="Tahoma" w:hAnsi="Tahoma" w:cs="Tahoma"/>
                <w:color w:val="000000" w:themeColor="text1"/>
                <w:sz w:val="24"/>
                <w:szCs w:val="20"/>
              </w:rPr>
            </w:pPr>
          </w:p>
          <w:p w14:paraId="3F8C24F6" w14:textId="77777777" w:rsidR="002E56E9" w:rsidRDefault="002E56E9" w:rsidP="00C84E2E">
            <w:pPr>
              <w:rPr>
                <w:rFonts w:ascii="Tahoma" w:hAnsi="Tahoma" w:cs="Tahoma"/>
                <w:color w:val="000000" w:themeColor="text1"/>
                <w:sz w:val="24"/>
                <w:szCs w:val="20"/>
              </w:rPr>
            </w:pPr>
          </w:p>
          <w:p w14:paraId="387370CF" w14:textId="7E72D58B" w:rsidR="002E56E9" w:rsidRPr="00466A0A" w:rsidRDefault="002E56E9" w:rsidP="00C84E2E">
            <w:pPr>
              <w:rPr>
                <w:rFonts w:ascii="Tahoma" w:hAnsi="Tahoma" w:cs="Tahoma"/>
                <w:color w:val="000000" w:themeColor="text1"/>
                <w:sz w:val="24"/>
                <w:szCs w:val="20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0"/>
              </w:rPr>
              <w:t xml:space="preserve">2. </w:t>
            </w:r>
          </w:p>
        </w:tc>
        <w:tc>
          <w:tcPr>
            <w:tcW w:w="4140" w:type="dxa"/>
          </w:tcPr>
          <w:p w14:paraId="3FBB76B0" w14:textId="3A69CD87" w:rsidR="002E56E9" w:rsidRDefault="007659AA" w:rsidP="00C84E2E">
            <w:pPr>
              <w:rPr>
                <w:noProof/>
                <w:color w:val="000000" w:themeColor="text1"/>
              </w:rPr>
            </w:pPr>
            <w:r w:rsidRPr="007659AA">
              <w:rPr>
                <w:noProof/>
                <w:color w:val="000000" w:themeColor="text1"/>
              </w:rPr>
              <w:drawing>
                <wp:anchor distT="0" distB="0" distL="114300" distR="114300" simplePos="0" relativeHeight="251727872" behindDoc="0" locked="0" layoutInCell="1" allowOverlap="1" wp14:anchorId="7FA9EC53" wp14:editId="482C1017">
                  <wp:simplePos x="0" y="0"/>
                  <wp:positionH relativeFrom="column">
                    <wp:posOffset>145415</wp:posOffset>
                  </wp:positionH>
                  <wp:positionV relativeFrom="paragraph">
                    <wp:posOffset>160655</wp:posOffset>
                  </wp:positionV>
                  <wp:extent cx="2162175" cy="1685925"/>
                  <wp:effectExtent l="0" t="0" r="9525" b="9525"/>
                  <wp:wrapNone/>
                  <wp:docPr id="3" name="Picture 3" descr="C:\Users\compaq\Downloads\WhatsApp Image 2023-07-14 at 09.24.0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compaq\Downloads\WhatsApp Image 2023-07-14 at 09.24.0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17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7A2A10B" w14:textId="77777777" w:rsidR="002E56E9" w:rsidRPr="002E56E9" w:rsidRDefault="002E56E9" w:rsidP="002E56E9"/>
          <w:p w14:paraId="4E695984" w14:textId="77777777" w:rsidR="002E56E9" w:rsidRPr="002E56E9" w:rsidRDefault="002E56E9" w:rsidP="002E56E9"/>
          <w:p w14:paraId="0F73D799" w14:textId="77777777" w:rsidR="002E56E9" w:rsidRPr="002E56E9" w:rsidRDefault="002E56E9" w:rsidP="002E56E9"/>
          <w:p w14:paraId="52EB6DBB" w14:textId="77777777" w:rsidR="002E56E9" w:rsidRPr="002E56E9" w:rsidRDefault="002E56E9" w:rsidP="002E56E9"/>
          <w:p w14:paraId="489CE806" w14:textId="77777777" w:rsidR="002E56E9" w:rsidRPr="002E56E9" w:rsidRDefault="002E56E9" w:rsidP="002E56E9"/>
          <w:p w14:paraId="6A5A2CC1" w14:textId="77777777" w:rsidR="002E56E9" w:rsidRPr="002E56E9" w:rsidRDefault="002E56E9" w:rsidP="002E56E9"/>
          <w:p w14:paraId="199B9D7D" w14:textId="10D76D3C" w:rsidR="002E56E9" w:rsidRPr="002E56E9" w:rsidRDefault="002E56E9" w:rsidP="002E56E9"/>
          <w:p w14:paraId="42CE1C93" w14:textId="3386531E" w:rsidR="002E56E9" w:rsidRPr="002E56E9" w:rsidRDefault="002E56E9" w:rsidP="002E56E9">
            <w:r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6594EA77" wp14:editId="2C761A25">
                  <wp:simplePos x="0" y="0"/>
                  <wp:positionH relativeFrom="column">
                    <wp:posOffset>140970</wp:posOffset>
                  </wp:positionH>
                  <wp:positionV relativeFrom="paragraph">
                    <wp:posOffset>68580</wp:posOffset>
                  </wp:positionV>
                  <wp:extent cx="2162175" cy="1600200"/>
                  <wp:effectExtent l="0" t="0" r="9525" b="0"/>
                  <wp:wrapNone/>
                  <wp:docPr id="9" name="Picture 9" descr="C:\Users\Sony\Downloads\WhatsApp Image 2024-02-26 at 13.15.2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ony\Downloads\WhatsApp Image 2024-02-26 at 13.15.25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175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620D247" w14:textId="77777777" w:rsidR="002E56E9" w:rsidRPr="002E56E9" w:rsidRDefault="002E56E9" w:rsidP="002E56E9"/>
          <w:p w14:paraId="46EAF075" w14:textId="77777777" w:rsidR="002E56E9" w:rsidRPr="002E56E9" w:rsidRDefault="002E56E9" w:rsidP="002E56E9"/>
          <w:p w14:paraId="3E178801" w14:textId="77777777" w:rsidR="00827547" w:rsidRDefault="00827547" w:rsidP="002E56E9"/>
          <w:p w14:paraId="55735694" w14:textId="77777777" w:rsidR="002E56E9" w:rsidRDefault="002E56E9" w:rsidP="002E56E9"/>
          <w:p w14:paraId="44CD508B" w14:textId="77777777" w:rsidR="002E56E9" w:rsidRDefault="002E56E9" w:rsidP="002E56E9"/>
          <w:p w14:paraId="757C4F65" w14:textId="6AF92748" w:rsidR="002E56E9" w:rsidRPr="002E56E9" w:rsidRDefault="002E56E9" w:rsidP="002E56E9"/>
        </w:tc>
        <w:tc>
          <w:tcPr>
            <w:tcW w:w="4500" w:type="dxa"/>
          </w:tcPr>
          <w:p w14:paraId="4B27B52D" w14:textId="6B0D2572" w:rsidR="00731B6F" w:rsidRPr="00466A0A" w:rsidRDefault="00731B6F" w:rsidP="0067751F">
            <w:pPr>
              <w:spacing w:line="360" w:lineRule="auto"/>
              <w:rPr>
                <w:rFonts w:ascii="Tahoma" w:hAnsi="Tahoma" w:cs="Tahoma"/>
                <w:color w:val="000000" w:themeColor="text1"/>
                <w:sz w:val="24"/>
                <w:szCs w:val="20"/>
              </w:rPr>
            </w:pPr>
            <w:r w:rsidRPr="00466A0A">
              <w:rPr>
                <w:rFonts w:ascii="Tahoma" w:hAnsi="Tahoma" w:cs="Tahoma"/>
                <w:color w:val="000000" w:themeColor="text1"/>
                <w:sz w:val="24"/>
                <w:szCs w:val="20"/>
              </w:rPr>
              <w:t>Fogging</w:t>
            </w:r>
            <w:r w:rsidR="007B366E" w:rsidRPr="00466A0A">
              <w:rPr>
                <w:rFonts w:ascii="Tahoma" w:hAnsi="Tahoma" w:cs="Tahoma"/>
                <w:color w:val="000000" w:themeColor="text1"/>
                <w:sz w:val="24"/>
                <w:szCs w:val="20"/>
              </w:rPr>
              <w:t xml:space="preserve"> ( Area Luar )</w:t>
            </w:r>
            <w:r w:rsidR="00201E58">
              <w:rPr>
                <w:rFonts w:ascii="Tahoma" w:hAnsi="Tahoma" w:cs="Tahoma"/>
                <w:color w:val="000000" w:themeColor="text1"/>
                <w:sz w:val="24"/>
                <w:szCs w:val="20"/>
              </w:rPr>
              <w:t xml:space="preserve"> -  S </w:t>
            </w:r>
            <w:r w:rsidR="008E2ABF">
              <w:rPr>
                <w:rFonts w:ascii="Tahoma" w:hAnsi="Tahoma" w:cs="Tahoma"/>
                <w:color w:val="000000" w:themeColor="text1"/>
                <w:sz w:val="24"/>
                <w:szCs w:val="20"/>
              </w:rPr>
              <w:t>out</w:t>
            </w:r>
          </w:p>
          <w:p w14:paraId="4D5E69AC" w14:textId="72646B93" w:rsidR="00731B6F" w:rsidRPr="00466A0A" w:rsidRDefault="00731B6F" w:rsidP="0067751F">
            <w:pPr>
              <w:spacing w:line="360" w:lineRule="auto"/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</w:pPr>
            <w:r w:rsidRPr="00466A0A"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  <w:t>Hama sasaran : Nyamuk</w:t>
            </w:r>
          </w:p>
          <w:p w14:paraId="406C5E94" w14:textId="466D632B" w:rsidR="00731B6F" w:rsidRPr="00466A0A" w:rsidRDefault="00731B6F" w:rsidP="0067751F">
            <w:pPr>
              <w:spacing w:line="240" w:lineRule="auto"/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</w:pPr>
          </w:p>
          <w:p w14:paraId="3A08BBA9" w14:textId="77777777" w:rsidR="00731B6F" w:rsidRPr="00466A0A" w:rsidRDefault="00731B6F" w:rsidP="0067751F">
            <w:pPr>
              <w:spacing w:line="360" w:lineRule="auto"/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</w:pPr>
            <w:r w:rsidRPr="00466A0A"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  <w:t>Chemical :</w:t>
            </w:r>
          </w:p>
          <w:p w14:paraId="26D76626" w14:textId="063582E0" w:rsidR="00731B6F" w:rsidRPr="00466A0A" w:rsidRDefault="00731B6F" w:rsidP="0067751F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173" w:hanging="142"/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</w:pPr>
            <w:r w:rsidRPr="00466A0A"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  <w:t xml:space="preserve">Lambda Cyhalothrin </w:t>
            </w:r>
            <w:r w:rsidR="007B366E" w:rsidRPr="00466A0A"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  <w:t xml:space="preserve">+ </w:t>
            </w:r>
            <w:r w:rsidRPr="00466A0A"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  <w:t xml:space="preserve">Transfluthrin </w:t>
            </w:r>
          </w:p>
          <w:p w14:paraId="30768411" w14:textId="14FF037F" w:rsidR="00731B6F" w:rsidRPr="00466A0A" w:rsidRDefault="00731B6F" w:rsidP="0067751F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173" w:hanging="142"/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</w:pPr>
            <w:r w:rsidRPr="00466A0A"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  <w:t xml:space="preserve">Cypermethrin </w:t>
            </w:r>
          </w:p>
          <w:p w14:paraId="49D5C6CC" w14:textId="0E839CA2" w:rsidR="00827547" w:rsidRDefault="00731B6F" w:rsidP="00F61BA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173" w:hanging="142"/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</w:pPr>
            <w:r w:rsidRPr="00466A0A"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  <w:t xml:space="preserve">Deltamethrin </w:t>
            </w:r>
          </w:p>
          <w:p w14:paraId="6A1CB769" w14:textId="0856F78C" w:rsidR="00271CF9" w:rsidRDefault="00271CF9" w:rsidP="00F61BA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173" w:hanging="142"/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</w:pPr>
            <w:r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  <w:t>Temephos</w:t>
            </w:r>
          </w:p>
          <w:p w14:paraId="1071733C" w14:textId="77777777" w:rsidR="002E56E9" w:rsidRDefault="002E56E9" w:rsidP="002E56E9">
            <w:pPr>
              <w:spacing w:line="360" w:lineRule="auto"/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</w:pPr>
          </w:p>
          <w:p w14:paraId="3670B726" w14:textId="4D00601A" w:rsidR="002E56E9" w:rsidRPr="002E56E9" w:rsidRDefault="002E56E9" w:rsidP="002E56E9">
            <w:pPr>
              <w:spacing w:line="360" w:lineRule="auto"/>
              <w:rPr>
                <w:rFonts w:ascii="Tahoma" w:hAnsi="Tahoma" w:cs="Tahoma"/>
                <w:bCs/>
                <w:color w:val="000000" w:themeColor="text1"/>
                <w:sz w:val="24"/>
                <w:szCs w:val="20"/>
              </w:rPr>
            </w:pPr>
            <w:r w:rsidRPr="002E56E9">
              <w:rPr>
                <w:rFonts w:ascii="Tahoma" w:hAnsi="Tahoma" w:cs="Tahoma"/>
                <w:bCs/>
                <w:color w:val="000000" w:themeColor="text1"/>
                <w:sz w:val="24"/>
                <w:szCs w:val="20"/>
              </w:rPr>
              <w:t>Fogging (Area Dalam)</w:t>
            </w:r>
            <w:r w:rsidR="00201E58">
              <w:rPr>
                <w:rFonts w:ascii="Tahoma" w:hAnsi="Tahoma" w:cs="Tahoma"/>
                <w:bCs/>
                <w:color w:val="000000" w:themeColor="text1"/>
                <w:sz w:val="24"/>
                <w:szCs w:val="20"/>
              </w:rPr>
              <w:t xml:space="preserve"> - S </w:t>
            </w:r>
            <w:r w:rsidR="008E2ABF">
              <w:rPr>
                <w:rFonts w:ascii="Tahoma" w:hAnsi="Tahoma" w:cs="Tahoma"/>
                <w:bCs/>
                <w:color w:val="000000" w:themeColor="text1"/>
                <w:sz w:val="24"/>
                <w:szCs w:val="20"/>
              </w:rPr>
              <w:t>in</w:t>
            </w:r>
          </w:p>
          <w:p w14:paraId="1D2F0E97" w14:textId="77777777" w:rsidR="002E56E9" w:rsidRDefault="002E56E9" w:rsidP="002E56E9">
            <w:pPr>
              <w:spacing w:line="360" w:lineRule="auto"/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</w:pPr>
          </w:p>
          <w:p w14:paraId="314F6BE8" w14:textId="77777777" w:rsidR="002E56E9" w:rsidRPr="00466A0A" w:rsidRDefault="002E56E9" w:rsidP="002E56E9">
            <w:pPr>
              <w:spacing w:line="360" w:lineRule="auto"/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</w:pPr>
            <w:r w:rsidRPr="00466A0A"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  <w:t>Chemical :</w:t>
            </w:r>
          </w:p>
          <w:p w14:paraId="4EEB6DD6" w14:textId="77777777" w:rsidR="002E56E9" w:rsidRPr="00466A0A" w:rsidRDefault="002E56E9" w:rsidP="002E56E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173" w:hanging="142"/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</w:pPr>
            <w:r w:rsidRPr="00466A0A"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  <w:t xml:space="preserve">Lambda Cyhalothrin + Transfluthrin </w:t>
            </w:r>
          </w:p>
          <w:p w14:paraId="14D2E3D5" w14:textId="77777777" w:rsidR="002E56E9" w:rsidRDefault="002E56E9" w:rsidP="002E56E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173" w:hanging="142"/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</w:pPr>
            <w:r w:rsidRPr="00466A0A"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  <w:t xml:space="preserve">Cypermethrin </w:t>
            </w:r>
          </w:p>
          <w:p w14:paraId="00AFEFB4" w14:textId="77777777" w:rsidR="002E56E9" w:rsidRDefault="002E56E9" w:rsidP="002E56E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173" w:hanging="142"/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</w:pPr>
            <w:r w:rsidRPr="002E56E9"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  <w:t>Deltamethrin</w:t>
            </w:r>
          </w:p>
          <w:p w14:paraId="15C50E57" w14:textId="1FE0F64D" w:rsidR="00271CF9" w:rsidRPr="002E56E9" w:rsidRDefault="00271CF9" w:rsidP="002E56E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173" w:hanging="142"/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</w:pPr>
            <w:r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  <w:t>Temephos</w:t>
            </w:r>
          </w:p>
        </w:tc>
      </w:tr>
    </w:tbl>
    <w:p w14:paraId="51ADBF87" w14:textId="1ED0E270" w:rsidR="009327D3" w:rsidRDefault="009327D3" w:rsidP="0017093B">
      <w:pPr>
        <w:spacing w:line="360" w:lineRule="auto"/>
        <w:rPr>
          <w:rFonts w:ascii="Tahoma" w:eastAsia="Calibri" w:hAnsi="Tahoma" w:cs="Tahoma"/>
          <w:b w:val="0"/>
          <w:bCs/>
          <w:color w:val="000000" w:themeColor="text1"/>
          <w:szCs w:val="24"/>
        </w:rPr>
      </w:pPr>
    </w:p>
    <w:p w14:paraId="6293A4A4" w14:textId="77777777" w:rsidR="005D49D4" w:rsidRDefault="005D49D4" w:rsidP="0017093B">
      <w:pPr>
        <w:spacing w:line="360" w:lineRule="auto"/>
        <w:rPr>
          <w:rFonts w:ascii="Tahoma" w:eastAsia="Calibri" w:hAnsi="Tahoma" w:cs="Tahoma"/>
          <w:b w:val="0"/>
          <w:bCs/>
          <w:color w:val="000000" w:themeColor="text1"/>
          <w:szCs w:val="24"/>
        </w:rPr>
      </w:pPr>
    </w:p>
    <w:p w14:paraId="48958687" w14:textId="77777777" w:rsidR="005D49D4" w:rsidRDefault="005D49D4" w:rsidP="0017093B">
      <w:pPr>
        <w:spacing w:line="360" w:lineRule="auto"/>
        <w:rPr>
          <w:rFonts w:ascii="Tahoma" w:eastAsia="Calibri" w:hAnsi="Tahoma" w:cs="Tahoma"/>
          <w:b w:val="0"/>
          <w:bCs/>
          <w:color w:val="000000" w:themeColor="text1"/>
          <w:szCs w:val="24"/>
        </w:rPr>
      </w:pPr>
    </w:p>
    <w:p w14:paraId="3B0643B2" w14:textId="77777777" w:rsidR="005D49D4" w:rsidRDefault="005D49D4" w:rsidP="0017093B">
      <w:pPr>
        <w:spacing w:line="360" w:lineRule="auto"/>
        <w:rPr>
          <w:rFonts w:ascii="Tahoma" w:eastAsia="Calibri" w:hAnsi="Tahoma" w:cs="Tahoma"/>
          <w:b w:val="0"/>
          <w:bCs/>
          <w:color w:val="000000" w:themeColor="text1"/>
          <w:szCs w:val="24"/>
        </w:rPr>
      </w:pPr>
    </w:p>
    <w:p w14:paraId="4A68538B" w14:textId="77777777" w:rsidR="005D49D4" w:rsidRDefault="005D49D4" w:rsidP="0017093B">
      <w:pPr>
        <w:spacing w:line="360" w:lineRule="auto"/>
        <w:rPr>
          <w:rFonts w:ascii="Tahoma" w:eastAsia="Calibri" w:hAnsi="Tahoma" w:cs="Tahoma"/>
          <w:b w:val="0"/>
          <w:bCs/>
          <w:color w:val="000000" w:themeColor="text1"/>
          <w:szCs w:val="24"/>
        </w:rPr>
      </w:pPr>
    </w:p>
    <w:p w14:paraId="563180B4" w14:textId="77777777" w:rsidR="005D49D4" w:rsidRPr="00466A0A" w:rsidRDefault="005D49D4" w:rsidP="0017093B">
      <w:pPr>
        <w:spacing w:line="360" w:lineRule="auto"/>
        <w:rPr>
          <w:rFonts w:ascii="Tahoma" w:eastAsia="Calibri" w:hAnsi="Tahoma" w:cs="Tahoma"/>
          <w:b w:val="0"/>
          <w:bCs/>
          <w:color w:val="000000" w:themeColor="text1"/>
          <w:szCs w:val="24"/>
        </w:rPr>
      </w:pPr>
    </w:p>
    <w:p w14:paraId="4CD40ACF" w14:textId="6D5E19A1" w:rsidR="00AF7D64" w:rsidRPr="00466A0A" w:rsidRDefault="00AF7D64" w:rsidP="00466A0A">
      <w:pPr>
        <w:shd w:val="clear" w:color="auto" w:fill="F76E11"/>
        <w:spacing w:line="240" w:lineRule="auto"/>
        <w:jc w:val="both"/>
        <w:rPr>
          <w:rFonts w:ascii="Tahoma" w:hAnsi="Tahoma" w:cs="Tahoma"/>
          <w:bCs/>
          <w:color w:val="FFFFFF" w:themeColor="background1"/>
          <w:szCs w:val="28"/>
          <w:lang w:eastAsia="ja-JP"/>
        </w:rPr>
      </w:pPr>
      <w:r w:rsidRPr="00466A0A">
        <w:rPr>
          <w:rFonts w:ascii="Tahoma" w:hAnsi="Tahoma" w:cs="Tahoma"/>
          <w:bCs/>
          <w:color w:val="FFFFFF" w:themeColor="background1"/>
          <w:szCs w:val="28"/>
          <w:lang w:eastAsia="ja-JP"/>
        </w:rPr>
        <w:t>KESEHATAN, KESELAMATAN KERJA &amp; CORPORATE IDENTITY</w:t>
      </w:r>
    </w:p>
    <w:p w14:paraId="04D9B833" w14:textId="77777777" w:rsidR="00AF7D64" w:rsidRPr="00466A0A" w:rsidRDefault="00AF7D64" w:rsidP="0035726B">
      <w:pPr>
        <w:spacing w:line="240" w:lineRule="auto"/>
        <w:rPr>
          <w:rFonts w:ascii="Tahoma" w:eastAsia="Calibri" w:hAnsi="Tahoma" w:cs="Tahoma"/>
          <w:b w:val="0"/>
          <w:bCs/>
          <w:color w:val="000000" w:themeColor="text1"/>
          <w:szCs w:val="24"/>
        </w:rPr>
      </w:pPr>
    </w:p>
    <w:p w14:paraId="28A2E069" w14:textId="33718153" w:rsidR="00AF7D64" w:rsidRPr="00466A0A" w:rsidRDefault="00AF7D64" w:rsidP="0035726B">
      <w:pPr>
        <w:pStyle w:val="ListParagraph"/>
        <w:widowControl w:val="0"/>
        <w:numPr>
          <w:ilvl w:val="0"/>
          <w:numId w:val="39"/>
        </w:numPr>
        <w:tabs>
          <w:tab w:val="left" w:pos="540"/>
        </w:tabs>
        <w:autoSpaceDE w:val="0"/>
        <w:autoSpaceDN w:val="0"/>
        <w:spacing w:before="184" w:line="360" w:lineRule="auto"/>
        <w:ind w:left="540" w:right="-6" w:hanging="540"/>
        <w:contextualSpacing w:val="0"/>
        <w:jc w:val="both"/>
        <w:rPr>
          <w:rFonts w:ascii="Tahoma" w:hAnsi="Tahoma" w:cs="Tahoma"/>
          <w:b w:val="0"/>
          <w:bCs/>
          <w:color w:val="000000" w:themeColor="text1"/>
          <w:sz w:val="24"/>
          <w:szCs w:val="24"/>
        </w:rPr>
      </w:pP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Alat</w:t>
      </w:r>
      <w:r w:rsidRPr="00466A0A">
        <w:rPr>
          <w:rFonts w:ascii="Tahoma" w:hAnsi="Tahoma" w:cs="Tahoma"/>
          <w:b w:val="0"/>
          <w:bCs/>
          <w:color w:val="000000" w:themeColor="text1"/>
          <w:spacing w:val="-9"/>
          <w:sz w:val="24"/>
          <w:szCs w:val="24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pelindung</w:t>
      </w:r>
      <w:r w:rsidRPr="00466A0A">
        <w:rPr>
          <w:rFonts w:ascii="Tahoma" w:hAnsi="Tahoma" w:cs="Tahoma"/>
          <w:b w:val="0"/>
          <w:bCs/>
          <w:color w:val="000000" w:themeColor="text1"/>
          <w:spacing w:val="-9"/>
          <w:sz w:val="24"/>
          <w:szCs w:val="24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diri</w:t>
      </w:r>
      <w:r w:rsidRPr="00466A0A">
        <w:rPr>
          <w:rFonts w:ascii="Tahoma" w:hAnsi="Tahoma" w:cs="Tahoma"/>
          <w:b w:val="0"/>
          <w:bCs/>
          <w:color w:val="000000" w:themeColor="text1"/>
          <w:spacing w:val="-8"/>
          <w:sz w:val="24"/>
          <w:szCs w:val="24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(</w:t>
      </w:r>
      <w:r w:rsidRPr="00466A0A">
        <w:rPr>
          <w:rFonts w:ascii="Tahoma" w:hAnsi="Tahoma" w:cs="Tahoma"/>
          <w:b w:val="0"/>
          <w:bCs/>
          <w:i/>
          <w:color w:val="000000" w:themeColor="text1"/>
          <w:sz w:val="24"/>
          <w:szCs w:val="24"/>
        </w:rPr>
        <w:t>safety</w:t>
      </w:r>
      <w:r w:rsidRPr="00466A0A">
        <w:rPr>
          <w:rFonts w:ascii="Tahoma" w:hAnsi="Tahoma" w:cs="Tahoma"/>
          <w:b w:val="0"/>
          <w:bCs/>
          <w:i/>
          <w:color w:val="000000" w:themeColor="text1"/>
          <w:spacing w:val="-11"/>
          <w:sz w:val="24"/>
          <w:szCs w:val="24"/>
        </w:rPr>
        <w:t xml:space="preserve"> </w:t>
      </w:r>
      <w:r w:rsidRPr="00466A0A">
        <w:rPr>
          <w:rFonts w:ascii="Tahoma" w:hAnsi="Tahoma" w:cs="Tahoma"/>
          <w:b w:val="0"/>
          <w:bCs/>
          <w:i/>
          <w:color w:val="000000" w:themeColor="text1"/>
          <w:sz w:val="24"/>
          <w:szCs w:val="24"/>
        </w:rPr>
        <w:t>equipment</w:t>
      </w:r>
      <w:r w:rsidR="00E25913" w:rsidRPr="00466A0A">
        <w:rPr>
          <w:rFonts w:ascii="Tahoma" w:hAnsi="Tahoma" w:cs="Tahoma"/>
          <w:b w:val="0"/>
          <w:bCs/>
          <w:i/>
          <w:color w:val="000000" w:themeColor="text1"/>
          <w:sz w:val="24"/>
          <w:szCs w:val="24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)</w:t>
      </w:r>
      <w:r w:rsidRPr="00466A0A">
        <w:rPr>
          <w:rFonts w:ascii="Tahoma" w:hAnsi="Tahoma" w:cs="Tahoma"/>
          <w:b w:val="0"/>
          <w:bCs/>
          <w:color w:val="000000" w:themeColor="text1"/>
          <w:spacing w:val="-9"/>
          <w:sz w:val="24"/>
          <w:szCs w:val="24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wajib</w:t>
      </w:r>
      <w:r w:rsidRPr="00466A0A">
        <w:rPr>
          <w:rFonts w:ascii="Tahoma" w:hAnsi="Tahoma" w:cs="Tahoma"/>
          <w:b w:val="0"/>
          <w:bCs/>
          <w:color w:val="000000" w:themeColor="text1"/>
          <w:spacing w:val="-8"/>
          <w:sz w:val="24"/>
          <w:szCs w:val="24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dipakai</w:t>
      </w:r>
      <w:r w:rsidRPr="00466A0A">
        <w:rPr>
          <w:rFonts w:ascii="Tahoma" w:hAnsi="Tahoma" w:cs="Tahoma"/>
          <w:b w:val="0"/>
          <w:bCs/>
          <w:color w:val="000000" w:themeColor="text1"/>
          <w:spacing w:val="-8"/>
          <w:sz w:val="24"/>
          <w:szCs w:val="24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setiap</w:t>
      </w:r>
      <w:r w:rsidRPr="00466A0A">
        <w:rPr>
          <w:rFonts w:ascii="Tahoma" w:hAnsi="Tahoma" w:cs="Tahoma"/>
          <w:b w:val="0"/>
          <w:bCs/>
          <w:color w:val="000000" w:themeColor="text1"/>
          <w:spacing w:val="-9"/>
          <w:sz w:val="24"/>
          <w:szCs w:val="24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kali</w:t>
      </w:r>
      <w:r w:rsidRPr="00466A0A">
        <w:rPr>
          <w:rFonts w:ascii="Tahoma" w:hAnsi="Tahoma" w:cs="Tahoma"/>
          <w:b w:val="0"/>
          <w:bCs/>
          <w:color w:val="000000" w:themeColor="text1"/>
          <w:spacing w:val="-6"/>
          <w:sz w:val="24"/>
          <w:szCs w:val="24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dilakukan</w:t>
      </w:r>
      <w:r w:rsidRPr="00466A0A">
        <w:rPr>
          <w:rFonts w:ascii="Tahoma" w:hAnsi="Tahoma" w:cs="Tahoma"/>
          <w:b w:val="0"/>
          <w:bCs/>
          <w:color w:val="000000" w:themeColor="text1"/>
          <w:spacing w:val="-9"/>
          <w:sz w:val="24"/>
          <w:szCs w:val="24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pekerjaan,</w:t>
      </w:r>
      <w:r w:rsidRPr="00466A0A">
        <w:rPr>
          <w:rFonts w:ascii="Tahoma" w:hAnsi="Tahoma" w:cs="Tahoma"/>
          <w:b w:val="0"/>
          <w:bCs/>
          <w:color w:val="000000" w:themeColor="text1"/>
          <w:spacing w:val="-12"/>
          <w:sz w:val="24"/>
          <w:szCs w:val="24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sesuai dengan ketentuan UU keselamatan</w:t>
      </w:r>
      <w:r w:rsidRPr="00466A0A">
        <w:rPr>
          <w:rFonts w:ascii="Tahoma" w:hAnsi="Tahoma" w:cs="Tahoma"/>
          <w:b w:val="0"/>
          <w:bCs/>
          <w:color w:val="000000" w:themeColor="text1"/>
          <w:spacing w:val="-6"/>
          <w:sz w:val="24"/>
          <w:szCs w:val="24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kerja.</w:t>
      </w:r>
    </w:p>
    <w:p w14:paraId="1FCCF112" w14:textId="4D9432A4" w:rsidR="00AF7D64" w:rsidRPr="00466A0A" w:rsidRDefault="00AF7D64" w:rsidP="0035726B">
      <w:pPr>
        <w:widowControl w:val="0"/>
        <w:tabs>
          <w:tab w:val="left" w:pos="540"/>
        </w:tabs>
        <w:autoSpaceDE w:val="0"/>
        <w:autoSpaceDN w:val="0"/>
        <w:spacing w:line="240" w:lineRule="auto"/>
        <w:ind w:right="-6"/>
        <w:jc w:val="both"/>
        <w:rPr>
          <w:rFonts w:ascii="Tahoma" w:hAnsi="Tahoma" w:cs="Tahoma"/>
          <w:b w:val="0"/>
          <w:bCs/>
          <w:color w:val="000000" w:themeColor="text1"/>
          <w:sz w:val="24"/>
          <w:szCs w:val="24"/>
        </w:rPr>
      </w:pPr>
    </w:p>
    <w:p w14:paraId="2FB31778" w14:textId="787CDE1D" w:rsidR="00FF1DD0" w:rsidRPr="00E0224F" w:rsidRDefault="00AF7D64" w:rsidP="00E0224F">
      <w:pPr>
        <w:pStyle w:val="ListParagraph"/>
        <w:widowControl w:val="0"/>
        <w:numPr>
          <w:ilvl w:val="0"/>
          <w:numId w:val="39"/>
        </w:numPr>
        <w:tabs>
          <w:tab w:val="left" w:pos="540"/>
        </w:tabs>
        <w:autoSpaceDE w:val="0"/>
        <w:autoSpaceDN w:val="0"/>
        <w:spacing w:before="2" w:line="360" w:lineRule="auto"/>
        <w:ind w:left="540" w:right="-6" w:hanging="540"/>
        <w:contextualSpacing w:val="0"/>
        <w:jc w:val="both"/>
        <w:rPr>
          <w:rFonts w:ascii="Tahoma" w:hAnsi="Tahoma" w:cs="Tahoma"/>
          <w:b w:val="0"/>
          <w:bCs/>
          <w:color w:val="000000" w:themeColor="text1"/>
          <w:sz w:val="24"/>
          <w:szCs w:val="24"/>
        </w:rPr>
      </w:pP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 xml:space="preserve">Semua pekerja dan pengawas harus menggunakan </w:t>
      </w:r>
      <w:r w:rsidRPr="00466A0A">
        <w:rPr>
          <w:rFonts w:ascii="Tahoma" w:hAnsi="Tahoma" w:cs="Tahoma"/>
          <w:b w:val="0"/>
          <w:bCs/>
          <w:i/>
          <w:color w:val="000000" w:themeColor="text1"/>
          <w:sz w:val="24"/>
          <w:szCs w:val="24"/>
        </w:rPr>
        <w:t>corporate</w:t>
      </w:r>
      <w:r w:rsidRPr="00466A0A">
        <w:rPr>
          <w:rFonts w:ascii="Tahoma" w:hAnsi="Tahoma" w:cs="Tahoma"/>
          <w:b w:val="0"/>
          <w:bCs/>
          <w:i/>
          <w:color w:val="000000" w:themeColor="text1"/>
          <w:spacing w:val="-20"/>
          <w:sz w:val="24"/>
          <w:szCs w:val="24"/>
        </w:rPr>
        <w:t xml:space="preserve"> </w:t>
      </w:r>
      <w:r w:rsidRPr="00466A0A">
        <w:rPr>
          <w:rFonts w:ascii="Tahoma" w:hAnsi="Tahoma" w:cs="Tahoma"/>
          <w:b w:val="0"/>
          <w:bCs/>
          <w:i/>
          <w:color w:val="000000" w:themeColor="text1"/>
          <w:sz w:val="24"/>
          <w:szCs w:val="24"/>
        </w:rPr>
        <w:t>identity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.</w:t>
      </w:r>
    </w:p>
    <w:p w14:paraId="049811B7" w14:textId="77777777" w:rsidR="00FF1DD0" w:rsidRPr="00466A0A" w:rsidRDefault="00FF1DD0" w:rsidP="0035726B">
      <w:pPr>
        <w:spacing w:line="240" w:lineRule="auto"/>
        <w:rPr>
          <w:rFonts w:ascii="Tahoma" w:eastAsia="Calibri" w:hAnsi="Tahoma" w:cs="Tahoma"/>
          <w:b w:val="0"/>
          <w:bCs/>
          <w:color w:val="000000" w:themeColor="text1"/>
          <w:szCs w:val="24"/>
        </w:rPr>
      </w:pPr>
    </w:p>
    <w:p w14:paraId="0170B059" w14:textId="463306CC" w:rsidR="007017AB" w:rsidRPr="00466A0A" w:rsidRDefault="007017AB" w:rsidP="00466A0A">
      <w:pPr>
        <w:shd w:val="clear" w:color="auto" w:fill="F76E11"/>
        <w:spacing w:line="240" w:lineRule="auto"/>
        <w:jc w:val="both"/>
        <w:rPr>
          <w:rFonts w:ascii="Tahoma" w:hAnsi="Tahoma" w:cs="Tahoma"/>
          <w:bCs/>
          <w:color w:val="FFFFFF" w:themeColor="background1"/>
          <w:szCs w:val="28"/>
          <w:lang w:eastAsia="ja-JP"/>
        </w:rPr>
      </w:pPr>
      <w:r w:rsidRPr="00466A0A">
        <w:rPr>
          <w:rFonts w:ascii="Tahoma" w:hAnsi="Tahoma" w:cs="Tahoma"/>
          <w:bCs/>
          <w:color w:val="FFFFFF" w:themeColor="background1"/>
          <w:szCs w:val="28"/>
          <w:lang w:eastAsia="ja-JP"/>
        </w:rPr>
        <w:t>PENAWARAN HARGA</w:t>
      </w:r>
    </w:p>
    <w:p w14:paraId="1A262C3F" w14:textId="457C2648" w:rsidR="00836255" w:rsidRPr="00466A0A" w:rsidRDefault="00836255" w:rsidP="0035726B">
      <w:pPr>
        <w:spacing w:line="360" w:lineRule="auto"/>
        <w:rPr>
          <w:rFonts w:ascii="Tahoma" w:eastAsia="Calibri" w:hAnsi="Tahoma" w:cs="Tahoma"/>
          <w:b w:val="0"/>
          <w:bCs/>
          <w:color w:val="000000" w:themeColor="text1"/>
          <w:szCs w:val="24"/>
        </w:rPr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0"/>
        <w:gridCol w:w="6120"/>
      </w:tblGrid>
      <w:tr w:rsidR="00466A0A" w:rsidRPr="00466A0A" w14:paraId="316BD49D" w14:textId="77777777" w:rsidTr="0035726B">
        <w:trPr>
          <w:trHeight w:val="504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B942D" w14:textId="64CB8B90" w:rsidR="007017AB" w:rsidRPr="00466A0A" w:rsidRDefault="007017AB" w:rsidP="00C84E2E">
            <w:pPr>
              <w:pStyle w:val="BodyText"/>
              <w:tabs>
                <w:tab w:val="left" w:pos="0"/>
                <w:tab w:val="left" w:pos="360"/>
                <w:tab w:val="left" w:pos="709"/>
                <w:tab w:val="left" w:pos="900"/>
                <w:tab w:val="left" w:pos="1080"/>
                <w:tab w:val="left" w:pos="1260"/>
                <w:tab w:val="left" w:pos="1620"/>
              </w:tabs>
              <w:spacing w:line="360" w:lineRule="auto"/>
              <w:ind w:right="-330"/>
              <w:rPr>
                <w:rFonts w:cs="Tahoma"/>
                <w:b/>
                <w:bCs/>
                <w:color w:val="000000" w:themeColor="text1"/>
                <w:sz w:val="24"/>
                <w:szCs w:val="24"/>
                <w:lang w:val="id-ID"/>
              </w:rPr>
            </w:pPr>
            <w:r w:rsidRPr="00466A0A">
              <w:rPr>
                <w:rFonts w:cs="Tahoma"/>
                <w:b/>
                <w:bCs/>
                <w:color w:val="000000" w:themeColor="text1"/>
                <w:sz w:val="24"/>
                <w:szCs w:val="24"/>
                <w:lang w:val="id-ID"/>
              </w:rPr>
              <w:t xml:space="preserve">Hama yang dikendalikan 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04675" w14:textId="4CC06DB6" w:rsidR="007017AB" w:rsidRPr="00466A0A" w:rsidRDefault="0035726B" w:rsidP="00446E3D">
            <w:pPr>
              <w:pStyle w:val="BodyText"/>
              <w:tabs>
                <w:tab w:val="left" w:pos="0"/>
                <w:tab w:val="left" w:pos="166"/>
                <w:tab w:val="left" w:pos="256"/>
                <w:tab w:val="left" w:pos="900"/>
                <w:tab w:val="left" w:pos="1080"/>
                <w:tab w:val="left" w:pos="1260"/>
                <w:tab w:val="left" w:pos="1620"/>
              </w:tabs>
              <w:spacing w:line="360" w:lineRule="auto"/>
              <w:ind w:right="-330"/>
              <w:rPr>
                <w:rFonts w:cs="Tahoma"/>
                <w:bCs/>
                <w:color w:val="000000" w:themeColor="text1"/>
                <w:sz w:val="24"/>
                <w:szCs w:val="24"/>
              </w:rPr>
            </w:pPr>
            <w:r w:rsidRPr="00466A0A">
              <w:rPr>
                <w:rFonts w:cs="Tahoma"/>
                <w:bCs/>
                <w:color w:val="000000" w:themeColor="text1"/>
                <w:sz w:val="24"/>
                <w:szCs w:val="24"/>
              </w:rPr>
              <w:t>Nyamuk</w:t>
            </w:r>
          </w:p>
        </w:tc>
      </w:tr>
      <w:tr w:rsidR="00466A0A" w:rsidRPr="00466A0A" w14:paraId="1C92E8E1" w14:textId="77777777" w:rsidTr="0035726B">
        <w:trPr>
          <w:trHeight w:val="441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86A46" w14:textId="6FB6128A" w:rsidR="007017AB" w:rsidRPr="00466A0A" w:rsidRDefault="007017AB" w:rsidP="00C84E2E">
            <w:pPr>
              <w:pStyle w:val="BodyText"/>
              <w:tabs>
                <w:tab w:val="left" w:pos="0"/>
                <w:tab w:val="left" w:pos="360"/>
                <w:tab w:val="left" w:pos="709"/>
                <w:tab w:val="left" w:pos="900"/>
                <w:tab w:val="left" w:pos="1080"/>
                <w:tab w:val="left" w:pos="1260"/>
                <w:tab w:val="left" w:pos="1620"/>
              </w:tabs>
              <w:spacing w:line="360" w:lineRule="auto"/>
              <w:ind w:right="-330"/>
              <w:rPr>
                <w:rFonts w:cs="Tahoma"/>
                <w:b/>
                <w:bCs/>
                <w:color w:val="000000" w:themeColor="text1"/>
                <w:sz w:val="24"/>
                <w:szCs w:val="24"/>
                <w:lang w:val="id-ID"/>
              </w:rPr>
            </w:pPr>
            <w:r w:rsidRPr="00466A0A">
              <w:rPr>
                <w:rFonts w:cs="Tahoma"/>
                <w:b/>
                <w:bCs/>
                <w:color w:val="000000" w:themeColor="text1"/>
                <w:sz w:val="24"/>
                <w:szCs w:val="24"/>
                <w:lang w:val="id-ID"/>
              </w:rPr>
              <w:t xml:space="preserve">Area yang dikendalikan 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1ADBC" w14:textId="63778656" w:rsidR="00D271E2" w:rsidRPr="0010248F" w:rsidRDefault="008162DF" w:rsidP="00FF1DD0">
            <w:pPr>
              <w:pStyle w:val="BodyText"/>
              <w:numPr>
                <w:ilvl w:val="0"/>
                <w:numId w:val="32"/>
              </w:numPr>
              <w:tabs>
                <w:tab w:val="left" w:pos="0"/>
                <w:tab w:val="left" w:pos="172"/>
                <w:tab w:val="left" w:pos="360"/>
                <w:tab w:val="left" w:pos="900"/>
                <w:tab w:val="left" w:pos="1080"/>
                <w:tab w:val="left" w:pos="1260"/>
                <w:tab w:val="left" w:pos="1620"/>
              </w:tabs>
              <w:spacing w:line="360" w:lineRule="auto"/>
              <w:ind w:right="-14"/>
              <w:rPr>
                <w:rFonts w:cs="Tahoma"/>
                <w:b/>
                <w:color w:val="000000" w:themeColor="text1"/>
                <w:sz w:val="24"/>
                <w:szCs w:val="24"/>
              </w:rPr>
            </w:pPr>
            <w:r>
              <w:rPr>
                <w:rFonts w:cs="Tahoma"/>
                <w:b/>
                <w:color w:val="000000" w:themeColor="text1"/>
                <w:sz w:val="24"/>
                <w:szCs w:val="24"/>
              </w:rPr>
              <w:t>Area indoor dan outdoor</w:t>
            </w:r>
            <w:r w:rsidR="006812D0">
              <w:rPr>
                <w:rFonts w:cs="Tahoma"/>
                <w:b/>
                <w:color w:val="000000" w:themeColor="text1"/>
                <w:sz w:val="24"/>
                <w:szCs w:val="24"/>
              </w:rPr>
              <w:t>.</w:t>
            </w:r>
          </w:p>
        </w:tc>
      </w:tr>
      <w:tr w:rsidR="00466A0A" w:rsidRPr="00466A0A" w14:paraId="0CA34EA9" w14:textId="77777777" w:rsidTr="006372E9">
        <w:trPr>
          <w:trHeight w:val="1449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088A1" w14:textId="310838E1" w:rsidR="007017AB" w:rsidRDefault="00C07BC2" w:rsidP="00C84E2E">
            <w:pPr>
              <w:pStyle w:val="BodyText"/>
              <w:tabs>
                <w:tab w:val="left" w:pos="0"/>
                <w:tab w:val="left" w:pos="360"/>
                <w:tab w:val="left" w:pos="709"/>
                <w:tab w:val="left" w:pos="900"/>
                <w:tab w:val="left" w:pos="1080"/>
                <w:tab w:val="left" w:pos="1260"/>
                <w:tab w:val="left" w:pos="1620"/>
              </w:tabs>
              <w:spacing w:line="360" w:lineRule="auto"/>
              <w:ind w:right="-330"/>
              <w:rPr>
                <w:rFonts w:cs="Tahom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ahoma"/>
                <w:b/>
                <w:bCs/>
                <w:color w:val="000000" w:themeColor="text1"/>
                <w:sz w:val="24"/>
                <w:szCs w:val="24"/>
              </w:rPr>
              <w:t>Kunjungan</w:t>
            </w:r>
            <w:r w:rsidR="007017AB" w:rsidRPr="00466A0A">
              <w:rPr>
                <w:rFonts w:cs="Tahoma"/>
                <w:b/>
                <w:bCs/>
                <w:color w:val="000000" w:themeColor="text1"/>
                <w:sz w:val="24"/>
                <w:szCs w:val="24"/>
                <w:lang w:val="id-ID"/>
              </w:rPr>
              <w:t xml:space="preserve"> </w:t>
            </w:r>
            <w:r w:rsidR="000F50CC">
              <w:rPr>
                <w:rFonts w:cs="Tahoma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7E86FAB9" w14:textId="786FBA32" w:rsidR="00271CF9" w:rsidRDefault="00373873" w:rsidP="008E2ABF">
            <w:pPr>
              <w:pStyle w:val="BodyText"/>
              <w:numPr>
                <w:ilvl w:val="0"/>
                <w:numId w:val="32"/>
              </w:numPr>
              <w:tabs>
                <w:tab w:val="left" w:pos="0"/>
                <w:tab w:val="left" w:pos="360"/>
                <w:tab w:val="left" w:pos="709"/>
                <w:tab w:val="left" w:pos="900"/>
                <w:tab w:val="left" w:pos="1080"/>
                <w:tab w:val="left" w:pos="1260"/>
                <w:tab w:val="left" w:pos="1620"/>
              </w:tabs>
              <w:spacing w:line="360" w:lineRule="auto"/>
              <w:ind w:right="-330"/>
              <w:jc w:val="both"/>
              <w:rPr>
                <w:rFonts w:cs="Tahom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ahoma"/>
                <w:b/>
                <w:bCs/>
                <w:color w:val="000000" w:themeColor="text1"/>
                <w:sz w:val="24"/>
                <w:szCs w:val="24"/>
              </w:rPr>
              <w:t>2</w:t>
            </w:r>
            <w:r w:rsidR="005D49D4">
              <w:rPr>
                <w:rFonts w:cs="Tahoma"/>
                <w:b/>
                <w:bCs/>
                <w:color w:val="000000" w:themeColor="text1"/>
                <w:sz w:val="24"/>
                <w:szCs w:val="24"/>
              </w:rPr>
              <w:t>X Fogging</w:t>
            </w:r>
            <w:r w:rsidR="00271CF9">
              <w:rPr>
                <w:rFonts w:cs="Tahoma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4D160014" w14:textId="44800685" w:rsidR="005D49D4" w:rsidRPr="008E2ABF" w:rsidRDefault="00271CF9" w:rsidP="00271CF9">
            <w:pPr>
              <w:pStyle w:val="BodyText"/>
              <w:tabs>
                <w:tab w:val="left" w:pos="0"/>
                <w:tab w:val="left" w:pos="360"/>
                <w:tab w:val="left" w:pos="709"/>
                <w:tab w:val="left" w:pos="900"/>
                <w:tab w:val="left" w:pos="1080"/>
                <w:tab w:val="left" w:pos="1260"/>
                <w:tab w:val="left" w:pos="1620"/>
              </w:tabs>
              <w:spacing w:line="360" w:lineRule="auto"/>
              <w:ind w:left="720" w:right="-330"/>
              <w:jc w:val="both"/>
              <w:rPr>
                <w:rFonts w:cs="Tahom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ahoma"/>
                <w:b/>
                <w:bCs/>
                <w:color w:val="000000" w:themeColor="text1"/>
                <w:sz w:val="24"/>
                <w:szCs w:val="24"/>
              </w:rPr>
              <w:t>per bulan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766E0" w14:textId="77777777" w:rsidR="00C07BC2" w:rsidRDefault="00C07BC2" w:rsidP="00C07BC2">
            <w:pPr>
              <w:pStyle w:val="BodyText"/>
              <w:tabs>
                <w:tab w:val="left" w:pos="0"/>
                <w:tab w:val="left" w:pos="182"/>
                <w:tab w:val="left" w:pos="360"/>
                <w:tab w:val="left" w:pos="900"/>
                <w:tab w:val="left" w:pos="1080"/>
                <w:tab w:val="left" w:pos="1260"/>
                <w:tab w:val="left" w:pos="1620"/>
              </w:tabs>
              <w:spacing w:line="360" w:lineRule="auto"/>
              <w:ind w:right="-330"/>
              <w:rPr>
                <w:rFonts w:cs="Tahoma"/>
                <w:bCs/>
                <w:strike/>
                <w:color w:val="000000" w:themeColor="text1"/>
                <w:sz w:val="24"/>
                <w:szCs w:val="24"/>
              </w:rPr>
            </w:pPr>
          </w:p>
          <w:p w14:paraId="3F0C8974" w14:textId="172AD69E" w:rsidR="000F50CC" w:rsidRDefault="005D49D4" w:rsidP="00C07BC2">
            <w:pPr>
              <w:pStyle w:val="BodyText"/>
              <w:tabs>
                <w:tab w:val="left" w:pos="0"/>
                <w:tab w:val="left" w:pos="182"/>
                <w:tab w:val="left" w:pos="360"/>
                <w:tab w:val="left" w:pos="900"/>
                <w:tab w:val="left" w:pos="1080"/>
                <w:tab w:val="left" w:pos="1260"/>
                <w:tab w:val="left" w:pos="1620"/>
              </w:tabs>
              <w:spacing w:line="360" w:lineRule="auto"/>
              <w:ind w:right="-330"/>
              <w:rPr>
                <w:rFonts w:cs="Tahoma"/>
                <w:bCs/>
                <w:strike/>
                <w:color w:val="000000" w:themeColor="text1"/>
                <w:sz w:val="24"/>
                <w:szCs w:val="24"/>
              </w:rPr>
            </w:pPr>
            <w:r w:rsidRPr="008E2ABF">
              <w:rPr>
                <w:rFonts w:cs="Tahoma"/>
                <w:bCs/>
                <w:strike/>
                <w:color w:val="000000" w:themeColor="text1"/>
                <w:sz w:val="24"/>
                <w:szCs w:val="24"/>
              </w:rPr>
              <w:t xml:space="preserve">Rp </w:t>
            </w:r>
            <w:r w:rsidR="0031031D">
              <w:rPr>
                <w:rFonts w:cs="Tahoma"/>
                <w:bCs/>
                <w:strike/>
                <w:color w:val="000000" w:themeColor="text1"/>
                <w:sz w:val="24"/>
                <w:szCs w:val="24"/>
              </w:rPr>
              <w:t>1.20</w:t>
            </w:r>
            <w:r w:rsidR="00CD53E6">
              <w:rPr>
                <w:rFonts w:cs="Tahoma"/>
                <w:bCs/>
                <w:strike/>
                <w:color w:val="000000" w:themeColor="text1"/>
                <w:sz w:val="24"/>
                <w:szCs w:val="24"/>
              </w:rPr>
              <w:t>0</w:t>
            </w:r>
            <w:r w:rsidR="006372E9">
              <w:rPr>
                <w:rFonts w:cs="Tahoma"/>
                <w:bCs/>
                <w:strike/>
                <w:color w:val="000000" w:themeColor="text1"/>
                <w:sz w:val="24"/>
                <w:szCs w:val="24"/>
              </w:rPr>
              <w:t>.00</w:t>
            </w:r>
            <w:r w:rsidR="00271CF9">
              <w:rPr>
                <w:rFonts w:cs="Tahoma"/>
                <w:bCs/>
                <w:strike/>
                <w:color w:val="000000" w:themeColor="text1"/>
                <w:sz w:val="24"/>
                <w:szCs w:val="24"/>
              </w:rPr>
              <w:t>0</w:t>
            </w:r>
          </w:p>
          <w:p w14:paraId="75ED2972" w14:textId="77777777" w:rsidR="00C07BC2" w:rsidRPr="008E2ABF" w:rsidRDefault="00C07BC2" w:rsidP="00C07BC2">
            <w:pPr>
              <w:pStyle w:val="BodyText"/>
              <w:tabs>
                <w:tab w:val="left" w:pos="0"/>
                <w:tab w:val="left" w:pos="182"/>
                <w:tab w:val="left" w:pos="360"/>
                <w:tab w:val="left" w:pos="900"/>
                <w:tab w:val="left" w:pos="1080"/>
                <w:tab w:val="left" w:pos="1260"/>
                <w:tab w:val="left" w:pos="1620"/>
              </w:tabs>
              <w:spacing w:line="360" w:lineRule="auto"/>
              <w:ind w:right="-330"/>
              <w:rPr>
                <w:rFonts w:cs="Tahoma"/>
                <w:bCs/>
                <w:strike/>
                <w:color w:val="000000" w:themeColor="text1"/>
                <w:sz w:val="24"/>
                <w:szCs w:val="24"/>
              </w:rPr>
            </w:pPr>
          </w:p>
          <w:p w14:paraId="415FA0A9" w14:textId="080DCFDA" w:rsidR="000F50CC" w:rsidRPr="008E2ABF" w:rsidRDefault="008E2ABF" w:rsidP="005D49D4">
            <w:pPr>
              <w:pStyle w:val="BodyText"/>
              <w:numPr>
                <w:ilvl w:val="0"/>
                <w:numId w:val="32"/>
              </w:numPr>
              <w:tabs>
                <w:tab w:val="left" w:pos="0"/>
                <w:tab w:val="left" w:pos="182"/>
                <w:tab w:val="left" w:pos="360"/>
                <w:tab w:val="left" w:pos="900"/>
                <w:tab w:val="left" w:pos="1080"/>
                <w:tab w:val="left" w:pos="1260"/>
                <w:tab w:val="left" w:pos="1620"/>
              </w:tabs>
              <w:spacing w:line="360" w:lineRule="auto"/>
              <w:ind w:right="-330"/>
              <w:rPr>
                <w:rFonts w:cs="Tahoma"/>
                <w:b/>
                <w:color w:val="000000" w:themeColor="text1"/>
                <w:sz w:val="24"/>
                <w:szCs w:val="24"/>
              </w:rPr>
            </w:pPr>
            <w:r>
              <w:rPr>
                <w:rFonts w:cs="Tahoma"/>
                <w:b/>
                <w:color w:val="000000" w:themeColor="text1"/>
                <w:sz w:val="24"/>
                <w:szCs w:val="24"/>
              </w:rPr>
              <w:t>Rp</w:t>
            </w:r>
            <w:r w:rsidR="006372E9">
              <w:rPr>
                <w:rFonts w:cs="Tahoma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1031D">
              <w:rPr>
                <w:rFonts w:cs="Tahoma"/>
                <w:b/>
                <w:color w:val="000000" w:themeColor="text1"/>
                <w:sz w:val="24"/>
                <w:szCs w:val="24"/>
              </w:rPr>
              <w:t>80</w:t>
            </w:r>
            <w:r w:rsidR="006372E9">
              <w:rPr>
                <w:rFonts w:cs="Tahoma"/>
                <w:b/>
                <w:color w:val="000000" w:themeColor="text1"/>
                <w:sz w:val="24"/>
                <w:szCs w:val="24"/>
              </w:rPr>
              <w:t>0.000</w:t>
            </w:r>
            <w:r>
              <w:rPr>
                <w:rFonts w:cs="Tahoma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1031D">
              <w:rPr>
                <w:rFonts w:cs="Tahoma"/>
                <w:b/>
                <w:color w:val="000000" w:themeColor="text1"/>
                <w:sz w:val="24"/>
                <w:szCs w:val="24"/>
              </w:rPr>
              <w:t xml:space="preserve">per bulan </w:t>
            </w:r>
            <w:r>
              <w:rPr>
                <w:rFonts w:cs="Tahoma"/>
                <w:b/>
                <w:color w:val="000000" w:themeColor="text1"/>
                <w:sz w:val="24"/>
                <w:szCs w:val="24"/>
              </w:rPr>
              <w:t xml:space="preserve">– </w:t>
            </w:r>
            <w:r w:rsidRPr="008E2ABF">
              <w:rPr>
                <w:rFonts w:cs="Tahoma"/>
                <w:bCs/>
                <w:i/>
                <w:iCs/>
                <w:color w:val="FF0000"/>
                <w:sz w:val="24"/>
                <w:szCs w:val="24"/>
              </w:rPr>
              <w:t>Setelah Disc</w:t>
            </w:r>
            <w:r w:rsidRPr="008E2ABF">
              <w:rPr>
                <w:rFonts w:cs="Tahoma"/>
                <w:b/>
                <w:color w:val="FF0000"/>
                <w:sz w:val="24"/>
                <w:szCs w:val="24"/>
              </w:rPr>
              <w:t xml:space="preserve"> </w:t>
            </w:r>
          </w:p>
        </w:tc>
      </w:tr>
      <w:tr w:rsidR="00466A0A" w:rsidRPr="00466A0A" w14:paraId="3D267A0D" w14:textId="77777777" w:rsidTr="0035726B">
        <w:trPr>
          <w:trHeight w:val="1701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C960B" w14:textId="406FD38F" w:rsidR="00451961" w:rsidRPr="00466A0A" w:rsidRDefault="00451961" w:rsidP="00451961">
            <w:pPr>
              <w:pStyle w:val="BodyText"/>
              <w:tabs>
                <w:tab w:val="left" w:pos="0"/>
                <w:tab w:val="left" w:pos="360"/>
                <w:tab w:val="left" w:pos="709"/>
                <w:tab w:val="left" w:pos="900"/>
                <w:tab w:val="left" w:pos="1080"/>
                <w:tab w:val="left" w:pos="1260"/>
                <w:tab w:val="left" w:pos="1620"/>
              </w:tabs>
              <w:spacing w:line="360" w:lineRule="auto"/>
              <w:ind w:right="-330"/>
              <w:rPr>
                <w:rFonts w:cs="Tahoma"/>
                <w:b/>
                <w:bCs/>
                <w:color w:val="000000" w:themeColor="text1"/>
                <w:sz w:val="24"/>
                <w:szCs w:val="24"/>
                <w:lang w:val="id-ID"/>
              </w:rPr>
            </w:pPr>
            <w:r w:rsidRPr="00466A0A">
              <w:rPr>
                <w:rFonts w:cs="Tahoma"/>
                <w:b/>
                <w:bCs/>
                <w:color w:val="000000" w:themeColor="text1"/>
                <w:sz w:val="24"/>
                <w:szCs w:val="24"/>
                <w:lang w:val="id-ID"/>
              </w:rPr>
              <w:t xml:space="preserve">Note 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61CE2" w14:textId="3A4F37A7" w:rsidR="006273DB" w:rsidRPr="005D49D4" w:rsidRDefault="006273DB" w:rsidP="005D49D4">
            <w:pPr>
              <w:pStyle w:val="BodyText"/>
              <w:widowControl/>
              <w:numPr>
                <w:ilvl w:val="0"/>
                <w:numId w:val="33"/>
              </w:numPr>
              <w:tabs>
                <w:tab w:val="left" w:pos="0"/>
                <w:tab w:val="left" w:pos="42"/>
                <w:tab w:val="left" w:pos="182"/>
                <w:tab w:val="left" w:pos="900"/>
                <w:tab w:val="left" w:pos="1080"/>
                <w:tab w:val="left" w:pos="1260"/>
                <w:tab w:val="left" w:pos="1620"/>
                <w:tab w:val="left" w:pos="5476"/>
              </w:tabs>
              <w:autoSpaceDE/>
              <w:autoSpaceDN/>
              <w:spacing w:line="360" w:lineRule="auto"/>
              <w:ind w:left="166" w:right="76" w:hanging="180"/>
              <w:jc w:val="both"/>
              <w:rPr>
                <w:rFonts w:cs="Tahoma"/>
                <w:bCs/>
                <w:color w:val="000000" w:themeColor="text1"/>
                <w:sz w:val="24"/>
                <w:szCs w:val="24"/>
                <w:lang w:val="id-ID"/>
              </w:rPr>
            </w:pPr>
            <w:r w:rsidRPr="00466A0A">
              <w:rPr>
                <w:rFonts w:cs="Tahoma"/>
                <w:bCs/>
                <w:color w:val="000000" w:themeColor="text1"/>
                <w:sz w:val="24"/>
                <w:szCs w:val="24"/>
              </w:rPr>
              <w:t xml:space="preserve">Harga tersebut belum termasuk </w:t>
            </w:r>
            <w:r w:rsidR="005D49D4">
              <w:rPr>
                <w:rFonts w:cs="Tahoma"/>
                <w:bCs/>
                <w:color w:val="000000" w:themeColor="text1"/>
                <w:sz w:val="24"/>
                <w:szCs w:val="24"/>
              </w:rPr>
              <w:t>PPN</w:t>
            </w:r>
            <w:r w:rsidR="00FF1DD0">
              <w:rPr>
                <w:rFonts w:cs="Tahoma"/>
                <w:bCs/>
                <w:color w:val="000000" w:themeColor="text1"/>
                <w:sz w:val="24"/>
                <w:szCs w:val="24"/>
              </w:rPr>
              <w:t xml:space="preserve"> 11%</w:t>
            </w:r>
            <w:r w:rsidR="002603BD">
              <w:rPr>
                <w:rFonts w:cs="Tahoma"/>
                <w:bCs/>
                <w:color w:val="000000" w:themeColor="text1"/>
                <w:sz w:val="24"/>
                <w:szCs w:val="24"/>
              </w:rPr>
              <w:t xml:space="preserve"> - </w:t>
            </w:r>
            <w:r w:rsidR="002603BD" w:rsidRPr="002603BD">
              <w:rPr>
                <w:rFonts w:cs="Tahoma"/>
                <w:bCs/>
                <w:i/>
                <w:iCs/>
                <w:color w:val="000000" w:themeColor="text1"/>
                <w:sz w:val="24"/>
                <w:szCs w:val="24"/>
              </w:rPr>
              <w:t>Jika payment menggunakan nama Perusahaan.</w:t>
            </w:r>
          </w:p>
          <w:p w14:paraId="365D8790" w14:textId="03B1047F" w:rsidR="00451961" w:rsidRPr="00466A0A" w:rsidRDefault="00451961" w:rsidP="00446E3D">
            <w:pPr>
              <w:pStyle w:val="BodyText"/>
              <w:widowControl/>
              <w:numPr>
                <w:ilvl w:val="0"/>
                <w:numId w:val="33"/>
              </w:numPr>
              <w:tabs>
                <w:tab w:val="left" w:pos="0"/>
                <w:tab w:val="left" w:pos="42"/>
                <w:tab w:val="left" w:pos="182"/>
                <w:tab w:val="left" w:pos="900"/>
                <w:tab w:val="left" w:pos="1080"/>
                <w:tab w:val="left" w:pos="1260"/>
                <w:tab w:val="left" w:pos="1620"/>
                <w:tab w:val="left" w:pos="5476"/>
              </w:tabs>
              <w:autoSpaceDE/>
              <w:autoSpaceDN/>
              <w:spacing w:line="360" w:lineRule="auto"/>
              <w:ind w:left="166" w:right="76" w:hanging="180"/>
              <w:jc w:val="both"/>
              <w:rPr>
                <w:rFonts w:cs="Tahoma"/>
                <w:bCs/>
                <w:color w:val="000000" w:themeColor="text1"/>
                <w:sz w:val="24"/>
                <w:szCs w:val="24"/>
                <w:lang w:val="id-ID"/>
              </w:rPr>
            </w:pPr>
            <w:r w:rsidRPr="00466A0A">
              <w:rPr>
                <w:rFonts w:cs="Tahoma"/>
                <w:bCs/>
                <w:color w:val="000000" w:themeColor="text1"/>
                <w:sz w:val="24"/>
                <w:szCs w:val="24"/>
                <w:lang w:val="id-ID"/>
              </w:rPr>
              <w:t xml:space="preserve">Dokumen, </w:t>
            </w:r>
            <w:r w:rsidRPr="00466A0A">
              <w:rPr>
                <w:rFonts w:cs="Tahoma"/>
                <w:bCs/>
                <w:color w:val="000000" w:themeColor="text1"/>
                <w:sz w:val="24"/>
                <w:szCs w:val="24"/>
              </w:rPr>
              <w:t>j</w:t>
            </w:r>
            <w:r w:rsidRPr="00466A0A">
              <w:rPr>
                <w:rFonts w:cs="Tahoma"/>
                <w:bCs/>
                <w:color w:val="000000" w:themeColor="text1"/>
                <w:sz w:val="24"/>
                <w:szCs w:val="24"/>
                <w:lang w:val="id-ID"/>
              </w:rPr>
              <w:t>adwal dan kelengkapan administratif tambahan</w:t>
            </w:r>
            <w:r w:rsidR="003F624D" w:rsidRPr="00466A0A">
              <w:rPr>
                <w:rFonts w:cs="Tahoma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66A0A">
              <w:rPr>
                <w:rFonts w:cs="Tahoma"/>
                <w:bCs/>
                <w:color w:val="000000" w:themeColor="text1"/>
                <w:sz w:val="24"/>
                <w:szCs w:val="24"/>
                <w:lang w:val="id-ID"/>
              </w:rPr>
              <w:t>akan diberikan setelah adanya kesepakatan kerja.</w:t>
            </w:r>
          </w:p>
        </w:tc>
      </w:tr>
    </w:tbl>
    <w:p w14:paraId="46D5773D" w14:textId="064C4C42" w:rsidR="00836255" w:rsidRPr="00466A0A" w:rsidRDefault="00836255" w:rsidP="0017093B">
      <w:pPr>
        <w:spacing w:line="360" w:lineRule="auto"/>
        <w:rPr>
          <w:rFonts w:ascii="Tahoma" w:eastAsia="Calibri" w:hAnsi="Tahoma" w:cs="Tahoma"/>
          <w:b w:val="0"/>
          <w:bCs/>
          <w:color w:val="000000" w:themeColor="text1"/>
          <w:sz w:val="32"/>
          <w:szCs w:val="28"/>
        </w:rPr>
      </w:pPr>
    </w:p>
    <w:p w14:paraId="57FAFC2C" w14:textId="7C7A9C24" w:rsidR="00670675" w:rsidRPr="00466A0A" w:rsidRDefault="00670675" w:rsidP="005C0752">
      <w:pPr>
        <w:spacing w:line="360" w:lineRule="auto"/>
        <w:ind w:right="-6"/>
        <w:rPr>
          <w:rFonts w:ascii="Tahoma" w:hAnsi="Tahoma" w:cs="Tahoma"/>
          <w:b w:val="0"/>
          <w:bCs/>
          <w:color w:val="000000" w:themeColor="text1"/>
          <w:sz w:val="24"/>
          <w:szCs w:val="24"/>
          <w:lang w:val="id-ID"/>
        </w:rPr>
      </w:pP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Demikian surat penawaran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  <w:lang w:val="id-ID"/>
        </w:rPr>
        <w:t xml:space="preserve"> harga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 xml:space="preserve"> ini kami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  <w:lang w:val="id-ID"/>
        </w:rPr>
        <w:t>buat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, atas perhatiannya kami ucapkan terima kasih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  <w:lang w:val="id-ID"/>
        </w:rPr>
        <w:t>.</w:t>
      </w:r>
    </w:p>
    <w:p w14:paraId="582C2D84" w14:textId="576B5BBE" w:rsidR="009327D3" w:rsidRDefault="009327D3" w:rsidP="009327D3">
      <w:pPr>
        <w:spacing w:line="240" w:lineRule="auto"/>
        <w:rPr>
          <w:rFonts w:ascii="Tahoma" w:eastAsia="Calibri" w:hAnsi="Tahoma" w:cs="Tahoma"/>
          <w:b w:val="0"/>
          <w:bCs/>
          <w:sz w:val="24"/>
        </w:rPr>
      </w:pPr>
    </w:p>
    <w:p w14:paraId="31DAF386" w14:textId="3634DED9" w:rsidR="009327D3" w:rsidRPr="00A74C9A" w:rsidRDefault="005D49D4" w:rsidP="009327D3">
      <w:pPr>
        <w:spacing w:line="240" w:lineRule="auto"/>
        <w:rPr>
          <w:rFonts w:ascii="Tahoma" w:eastAsia="Calibri" w:hAnsi="Tahoma" w:cs="Tahoma"/>
          <w:bCs/>
          <w:sz w:val="24"/>
          <w:szCs w:val="24"/>
          <w:lang w:val="ms"/>
        </w:rPr>
      </w:pPr>
      <w:r>
        <w:rPr>
          <w:rFonts w:ascii="Tahoma" w:eastAsia="Calibri" w:hAnsi="Tahoma" w:cs="Tahoma"/>
          <w:bCs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5B5AFCA5" wp14:editId="1D58BEFB">
            <wp:simplePos x="0" y="0"/>
            <wp:positionH relativeFrom="column">
              <wp:posOffset>-416560</wp:posOffset>
            </wp:positionH>
            <wp:positionV relativeFrom="paragraph">
              <wp:posOffset>240665</wp:posOffset>
            </wp:positionV>
            <wp:extent cx="2457450" cy="752475"/>
            <wp:effectExtent l="0" t="0" r="0" b="9525"/>
            <wp:wrapNone/>
            <wp:docPr id="6" name="Picture 6" descr="C:\Users\Sony\Downloads\WhatsApp Image 2023-11-27 at 09.06.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ony\Downloads\WhatsApp Image 2023-11-27 at 09.06.31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27D3" w:rsidRPr="00A74C9A">
        <w:rPr>
          <w:rFonts w:ascii="Tahoma" w:eastAsia="Calibri" w:hAnsi="Tahoma" w:cs="Tahoma"/>
          <w:bCs/>
          <w:sz w:val="24"/>
          <w:szCs w:val="24"/>
          <w:lang w:val="ms"/>
        </w:rPr>
        <w:t>Hormat saya,</w:t>
      </w:r>
    </w:p>
    <w:p w14:paraId="37BD3BF7" w14:textId="01690D6E" w:rsidR="009327D3" w:rsidRPr="00A74C9A" w:rsidRDefault="009327D3" w:rsidP="009327D3">
      <w:pPr>
        <w:spacing w:line="240" w:lineRule="auto"/>
        <w:rPr>
          <w:rFonts w:ascii="Tahoma" w:eastAsia="Calibri" w:hAnsi="Tahoma" w:cs="Tahoma"/>
          <w:bCs/>
          <w:sz w:val="24"/>
          <w:szCs w:val="24"/>
          <w:lang w:val="ms"/>
        </w:rPr>
      </w:pPr>
    </w:p>
    <w:p w14:paraId="3F0E5F01" w14:textId="77777777" w:rsidR="00FF1DD0" w:rsidRDefault="00FF1DD0" w:rsidP="009327D3">
      <w:pPr>
        <w:spacing w:line="240" w:lineRule="auto"/>
        <w:rPr>
          <w:rFonts w:ascii="Tahoma" w:eastAsia="Calibri" w:hAnsi="Tahoma" w:cs="Tahoma"/>
          <w:bCs/>
          <w:sz w:val="24"/>
          <w:szCs w:val="24"/>
          <w:u w:val="single"/>
          <w:lang w:val="ms"/>
        </w:rPr>
      </w:pPr>
    </w:p>
    <w:p w14:paraId="255F8334" w14:textId="77777777" w:rsidR="00FF1DD0" w:rsidRDefault="00FF1DD0" w:rsidP="009327D3">
      <w:pPr>
        <w:spacing w:line="240" w:lineRule="auto"/>
        <w:rPr>
          <w:rFonts w:ascii="Tahoma" w:eastAsia="Calibri" w:hAnsi="Tahoma" w:cs="Tahoma"/>
          <w:bCs/>
          <w:sz w:val="24"/>
          <w:szCs w:val="24"/>
          <w:u w:val="single"/>
          <w:lang w:val="ms"/>
        </w:rPr>
      </w:pPr>
    </w:p>
    <w:p w14:paraId="5C393390" w14:textId="77777777" w:rsidR="00FF1DD0" w:rsidRDefault="00FF1DD0" w:rsidP="009327D3">
      <w:pPr>
        <w:spacing w:line="240" w:lineRule="auto"/>
        <w:rPr>
          <w:rFonts w:ascii="Tahoma" w:eastAsia="Calibri" w:hAnsi="Tahoma" w:cs="Tahoma"/>
          <w:bCs/>
          <w:sz w:val="24"/>
          <w:szCs w:val="24"/>
          <w:u w:val="single"/>
          <w:lang w:val="ms"/>
        </w:rPr>
      </w:pPr>
    </w:p>
    <w:p w14:paraId="197BF4B4" w14:textId="77777777" w:rsidR="00FF1DD0" w:rsidRDefault="00FF1DD0" w:rsidP="009327D3">
      <w:pPr>
        <w:spacing w:line="240" w:lineRule="auto"/>
        <w:rPr>
          <w:rFonts w:ascii="Tahoma" w:eastAsia="Calibri" w:hAnsi="Tahoma" w:cs="Tahoma"/>
          <w:bCs/>
          <w:sz w:val="24"/>
          <w:szCs w:val="24"/>
          <w:u w:val="single"/>
          <w:lang w:val="ms"/>
        </w:rPr>
      </w:pPr>
    </w:p>
    <w:p w14:paraId="71B235DD" w14:textId="77777777" w:rsidR="009327D3" w:rsidRDefault="009327D3" w:rsidP="009327D3">
      <w:pPr>
        <w:spacing w:line="240" w:lineRule="auto"/>
        <w:rPr>
          <w:rFonts w:ascii="Tahoma" w:eastAsia="Calibri" w:hAnsi="Tahoma" w:cs="Tahoma"/>
          <w:b w:val="0"/>
          <w:bCs/>
          <w:sz w:val="24"/>
          <w:szCs w:val="24"/>
          <w:lang w:val="ms"/>
        </w:rPr>
      </w:pPr>
      <w:r w:rsidRPr="00A74C9A">
        <w:rPr>
          <w:rFonts w:ascii="Tahoma" w:eastAsia="Calibri" w:hAnsi="Tahoma" w:cs="Tahoma"/>
          <w:bCs/>
          <w:sz w:val="24"/>
          <w:szCs w:val="24"/>
          <w:u w:val="single"/>
          <w:lang w:val="ms"/>
        </w:rPr>
        <w:t>Wisnu Rudiono</w:t>
      </w:r>
    </w:p>
    <w:p w14:paraId="5CC955E5" w14:textId="2EE7DC59" w:rsidR="009327D3" w:rsidRDefault="009327D3" w:rsidP="009327D3">
      <w:pPr>
        <w:spacing w:line="240" w:lineRule="auto"/>
        <w:rPr>
          <w:rFonts w:ascii="Tahoma" w:eastAsia="Calibri" w:hAnsi="Tahoma" w:cs="Tahoma"/>
          <w:bCs/>
          <w:sz w:val="24"/>
          <w:szCs w:val="24"/>
          <w:lang w:val="ms"/>
        </w:rPr>
      </w:pPr>
      <w:r w:rsidRPr="00A74C9A">
        <w:rPr>
          <w:rFonts w:ascii="Tahoma" w:eastAsia="Calibri" w:hAnsi="Tahoma" w:cs="Tahoma"/>
          <w:bCs/>
          <w:sz w:val="24"/>
          <w:szCs w:val="24"/>
          <w:lang w:val="ms"/>
        </w:rPr>
        <w:t>Direktur</w:t>
      </w:r>
    </w:p>
    <w:p w14:paraId="65417A2E" w14:textId="77777777" w:rsidR="00B92198" w:rsidRDefault="00B92198" w:rsidP="00B92198">
      <w:pPr>
        <w:rPr>
          <w:rFonts w:asciiTheme="minorHAnsi" w:eastAsia="Calibri" w:hAnsiTheme="minorHAnsi" w:cstheme="minorHAnsi"/>
          <w:b w:val="0"/>
          <w:bCs/>
          <w:color w:val="000000" w:themeColor="text1"/>
          <w:szCs w:val="28"/>
        </w:rPr>
      </w:pPr>
    </w:p>
    <w:p w14:paraId="49E6B2BA" w14:textId="77777777" w:rsidR="00B92198" w:rsidRPr="00DC4CBD" w:rsidRDefault="00B92198" w:rsidP="00B92198">
      <w:pPr>
        <w:jc w:val="center"/>
        <w:rPr>
          <w:w w:val="95"/>
          <w:szCs w:val="24"/>
        </w:rPr>
      </w:pPr>
      <w:r w:rsidRPr="00DC4CBD">
        <w:rPr>
          <w:color w:val="538135" w:themeColor="accent6" w:themeShade="BF"/>
          <w:sz w:val="36"/>
          <w:szCs w:val="36"/>
        </w:rPr>
        <w:t>REFERENSI CLIENT</w:t>
      </w:r>
    </w:p>
    <w:p w14:paraId="32636C07" w14:textId="77777777" w:rsidR="00B92198" w:rsidRPr="00DC4CBD" w:rsidRDefault="00B92198" w:rsidP="00B92198">
      <w:pPr>
        <w:spacing w:before="27" w:line="237" w:lineRule="auto"/>
        <w:ind w:right="829"/>
        <w:jc w:val="center"/>
        <w:outlineLvl w:val="0"/>
        <w:rPr>
          <w:rFonts w:asciiTheme="majorHAnsi" w:hAnsiTheme="majorHAnsi"/>
          <w:szCs w:val="28"/>
          <w:lang w:val="id-ID"/>
        </w:rPr>
      </w:pPr>
      <w:r w:rsidRPr="00DC4CBD">
        <w:rPr>
          <w:rFonts w:asciiTheme="majorHAnsi" w:hAnsiTheme="majorHAnsi"/>
          <w:szCs w:val="28"/>
        </w:rPr>
        <w:lastRenderedPageBreak/>
        <w:t xml:space="preserve">         </w:t>
      </w:r>
      <w:r w:rsidRPr="00DC4CBD">
        <w:rPr>
          <w:rFonts w:asciiTheme="majorHAnsi" w:hAnsiTheme="majorHAnsi"/>
          <w:szCs w:val="28"/>
          <w:lang w:val="id-ID"/>
        </w:rPr>
        <w:t>SNC</w:t>
      </w:r>
      <w:r w:rsidRPr="00DC4CBD">
        <w:rPr>
          <w:rFonts w:asciiTheme="majorHAnsi" w:hAnsiTheme="majorHAnsi"/>
          <w:szCs w:val="28"/>
        </w:rPr>
        <w:t xml:space="preserve"> 2024</w:t>
      </w:r>
    </w:p>
    <w:p w14:paraId="2B3415F2" w14:textId="77777777" w:rsidR="00B92198" w:rsidRPr="00B92198" w:rsidRDefault="00B92198" w:rsidP="00B92198">
      <w:pPr>
        <w:spacing w:before="3"/>
        <w:rPr>
          <w:rFonts w:asciiTheme="majorHAnsi" w:hAnsiTheme="majorHAnsi"/>
          <w:b w:val="0"/>
          <w:bCs/>
          <w:sz w:val="24"/>
          <w:szCs w:val="24"/>
        </w:rPr>
      </w:pPr>
    </w:p>
    <w:tbl>
      <w:tblPr>
        <w:tblW w:w="9926" w:type="dxa"/>
        <w:tblInd w:w="2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8"/>
        <w:gridCol w:w="4328"/>
        <w:gridCol w:w="5040"/>
      </w:tblGrid>
      <w:tr w:rsidR="00B92198" w:rsidRPr="00B92198" w14:paraId="40AE2774" w14:textId="77777777" w:rsidTr="00FC181B">
        <w:trPr>
          <w:trHeight w:val="315"/>
        </w:trPr>
        <w:tc>
          <w:tcPr>
            <w:tcW w:w="558" w:type="dxa"/>
            <w:shd w:val="clear" w:color="auto" w:fill="F4AF83"/>
          </w:tcPr>
          <w:p w14:paraId="083AB0BF" w14:textId="77777777" w:rsidR="00B92198" w:rsidRPr="008A565C" w:rsidRDefault="00B92198" w:rsidP="00FC181B">
            <w:pPr>
              <w:ind w:left="99" w:right="75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8A565C">
              <w:rPr>
                <w:rFonts w:asciiTheme="majorHAnsi" w:hAnsiTheme="majorHAnsi"/>
                <w:sz w:val="24"/>
                <w:szCs w:val="24"/>
              </w:rPr>
              <w:t>NO</w:t>
            </w:r>
          </w:p>
        </w:tc>
        <w:tc>
          <w:tcPr>
            <w:tcW w:w="4328" w:type="dxa"/>
            <w:shd w:val="clear" w:color="auto" w:fill="F4AF83"/>
          </w:tcPr>
          <w:p w14:paraId="4E9B3BF8" w14:textId="77777777" w:rsidR="00B92198" w:rsidRPr="008A565C" w:rsidRDefault="00B92198" w:rsidP="00FC181B">
            <w:pPr>
              <w:ind w:left="1142"/>
              <w:rPr>
                <w:rFonts w:asciiTheme="majorHAnsi" w:hAnsiTheme="majorHAnsi"/>
                <w:sz w:val="24"/>
                <w:szCs w:val="24"/>
              </w:rPr>
            </w:pPr>
            <w:r w:rsidRPr="008A565C">
              <w:rPr>
                <w:rFonts w:asciiTheme="majorHAnsi" w:hAnsiTheme="majorHAnsi"/>
                <w:sz w:val="24"/>
                <w:szCs w:val="24"/>
              </w:rPr>
              <w:t>CUSTOMER</w:t>
            </w:r>
          </w:p>
        </w:tc>
        <w:tc>
          <w:tcPr>
            <w:tcW w:w="5040" w:type="dxa"/>
            <w:shd w:val="clear" w:color="auto" w:fill="F4AF83"/>
          </w:tcPr>
          <w:p w14:paraId="345875DB" w14:textId="77777777" w:rsidR="00B92198" w:rsidRPr="008A565C" w:rsidRDefault="00B92198" w:rsidP="00FC181B">
            <w:pPr>
              <w:ind w:left="1128" w:right="1089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8A565C">
              <w:rPr>
                <w:rFonts w:asciiTheme="majorHAnsi" w:hAnsiTheme="majorHAnsi"/>
                <w:sz w:val="24"/>
                <w:szCs w:val="24"/>
              </w:rPr>
              <w:t>LOKASI</w:t>
            </w:r>
          </w:p>
        </w:tc>
      </w:tr>
      <w:tr w:rsidR="00B92198" w:rsidRPr="00B92198" w14:paraId="654F6A2D" w14:textId="77777777" w:rsidTr="00FC181B">
        <w:trPr>
          <w:trHeight w:val="316"/>
        </w:trPr>
        <w:tc>
          <w:tcPr>
            <w:tcW w:w="9926" w:type="dxa"/>
            <w:gridSpan w:val="3"/>
          </w:tcPr>
          <w:p w14:paraId="742C5F42" w14:textId="77777777" w:rsidR="00B92198" w:rsidRPr="00DC4CBD" w:rsidRDefault="00B92198" w:rsidP="00FC181B">
            <w:pPr>
              <w:ind w:left="618"/>
              <w:rPr>
                <w:rFonts w:asciiTheme="majorHAnsi" w:hAnsiTheme="majorHAnsi"/>
                <w:sz w:val="24"/>
                <w:szCs w:val="24"/>
              </w:rPr>
            </w:pPr>
            <w:r w:rsidRPr="00DC4CBD">
              <w:rPr>
                <w:rFonts w:asciiTheme="majorHAnsi" w:hAnsiTheme="majorHAnsi"/>
                <w:sz w:val="24"/>
                <w:szCs w:val="24"/>
              </w:rPr>
              <w:t>INDUSTRIAL</w:t>
            </w:r>
          </w:p>
        </w:tc>
      </w:tr>
      <w:tr w:rsidR="00B92198" w:rsidRPr="00B92198" w14:paraId="21D90438" w14:textId="77777777" w:rsidTr="00FC181B">
        <w:trPr>
          <w:trHeight w:val="311"/>
        </w:trPr>
        <w:tc>
          <w:tcPr>
            <w:tcW w:w="558" w:type="dxa"/>
          </w:tcPr>
          <w:p w14:paraId="32A91C49" w14:textId="77777777" w:rsidR="00B92198" w:rsidRPr="00B92198" w:rsidRDefault="00B92198" w:rsidP="00FC181B">
            <w:pPr>
              <w:spacing w:before="7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1</w:t>
            </w:r>
          </w:p>
        </w:tc>
        <w:tc>
          <w:tcPr>
            <w:tcW w:w="4328" w:type="dxa"/>
          </w:tcPr>
          <w:p w14:paraId="1CAEF17E" w14:textId="77777777" w:rsidR="00B92198" w:rsidRPr="00B92198" w:rsidRDefault="00B92198" w:rsidP="00FC181B">
            <w:pPr>
              <w:spacing w:before="7"/>
              <w:ind w:left="110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pacing w:val="-2"/>
                <w:w w:val="90"/>
                <w:sz w:val="24"/>
                <w:szCs w:val="24"/>
              </w:rPr>
              <w:t>PT.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3"/>
                <w:w w:val="90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2"/>
                <w:w w:val="90"/>
                <w:sz w:val="24"/>
                <w:szCs w:val="24"/>
              </w:rPr>
              <w:t>SUPRAMA</w:t>
            </w:r>
          </w:p>
        </w:tc>
        <w:tc>
          <w:tcPr>
            <w:tcW w:w="5040" w:type="dxa"/>
          </w:tcPr>
          <w:p w14:paraId="7E73217F" w14:textId="77777777" w:rsidR="00B92198" w:rsidRPr="00B92198" w:rsidRDefault="00B92198" w:rsidP="00FC181B">
            <w:pPr>
              <w:spacing w:before="7"/>
              <w:ind w:left="109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  <w:t>Sidoarjo</w:t>
            </w:r>
          </w:p>
        </w:tc>
      </w:tr>
      <w:tr w:rsidR="00B92198" w:rsidRPr="00B92198" w14:paraId="2E9B0D31" w14:textId="77777777" w:rsidTr="00FC181B">
        <w:trPr>
          <w:trHeight w:val="316"/>
        </w:trPr>
        <w:tc>
          <w:tcPr>
            <w:tcW w:w="558" w:type="dxa"/>
          </w:tcPr>
          <w:p w14:paraId="1D838E38" w14:textId="77777777" w:rsidR="00B92198" w:rsidRPr="00B92198" w:rsidRDefault="00B92198" w:rsidP="00FC181B">
            <w:pPr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2</w:t>
            </w:r>
          </w:p>
        </w:tc>
        <w:tc>
          <w:tcPr>
            <w:tcW w:w="4328" w:type="dxa"/>
          </w:tcPr>
          <w:p w14:paraId="5AF3C4D2" w14:textId="77777777" w:rsidR="00B92198" w:rsidRPr="00B92198" w:rsidRDefault="00B92198" w:rsidP="00FC181B">
            <w:pPr>
              <w:ind w:left="110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PT.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5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Asia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12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Plastik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8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(Group)</w:t>
            </w:r>
          </w:p>
        </w:tc>
        <w:tc>
          <w:tcPr>
            <w:tcW w:w="5040" w:type="dxa"/>
          </w:tcPr>
          <w:p w14:paraId="54D29B42" w14:textId="77777777" w:rsidR="00B92198" w:rsidRPr="00B92198" w:rsidRDefault="00B92198" w:rsidP="00FC181B">
            <w:pPr>
              <w:ind w:left="109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4AD6112C" w14:textId="77777777" w:rsidTr="00FC181B">
        <w:trPr>
          <w:trHeight w:val="316"/>
        </w:trPr>
        <w:tc>
          <w:tcPr>
            <w:tcW w:w="558" w:type="dxa"/>
          </w:tcPr>
          <w:p w14:paraId="0D55DEF4" w14:textId="77777777" w:rsidR="00B92198" w:rsidRPr="00B92198" w:rsidRDefault="00B92198" w:rsidP="00FC181B">
            <w:pPr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3</w:t>
            </w:r>
          </w:p>
        </w:tc>
        <w:tc>
          <w:tcPr>
            <w:tcW w:w="4328" w:type="dxa"/>
          </w:tcPr>
          <w:p w14:paraId="3256FB6D" w14:textId="77777777" w:rsidR="00B92198" w:rsidRPr="00B92198" w:rsidRDefault="00B92198" w:rsidP="00FC181B">
            <w:pPr>
              <w:ind w:left="110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pacing w:val="-1"/>
                <w:w w:val="90"/>
                <w:sz w:val="24"/>
                <w:szCs w:val="24"/>
              </w:rPr>
              <w:t>PT.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9"/>
                <w:w w:val="90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1"/>
                <w:w w:val="90"/>
                <w:sz w:val="24"/>
                <w:szCs w:val="24"/>
              </w:rPr>
              <w:t>BENHILL (Group)</w:t>
            </w:r>
          </w:p>
        </w:tc>
        <w:tc>
          <w:tcPr>
            <w:tcW w:w="5040" w:type="dxa"/>
          </w:tcPr>
          <w:p w14:paraId="4DF854B2" w14:textId="77777777" w:rsidR="00B92198" w:rsidRPr="00B92198" w:rsidRDefault="00B92198" w:rsidP="00FC181B">
            <w:pPr>
              <w:ind w:left="109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4DD7A8DB" w14:textId="77777777" w:rsidTr="00FC181B">
        <w:trPr>
          <w:trHeight w:val="316"/>
        </w:trPr>
        <w:tc>
          <w:tcPr>
            <w:tcW w:w="558" w:type="dxa"/>
          </w:tcPr>
          <w:p w14:paraId="115D9D07" w14:textId="77777777" w:rsidR="00B92198" w:rsidRPr="00B92198" w:rsidRDefault="00B92198" w:rsidP="00FC181B">
            <w:pPr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4</w:t>
            </w:r>
          </w:p>
        </w:tc>
        <w:tc>
          <w:tcPr>
            <w:tcW w:w="4328" w:type="dxa"/>
          </w:tcPr>
          <w:p w14:paraId="4F5DD96D" w14:textId="77777777" w:rsidR="00B92198" w:rsidRPr="00B92198" w:rsidRDefault="00B92198" w:rsidP="00FC181B">
            <w:pPr>
              <w:ind w:left="110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pacing w:val="-2"/>
                <w:w w:val="90"/>
                <w:sz w:val="24"/>
                <w:szCs w:val="24"/>
              </w:rPr>
              <w:t>PT.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5"/>
                <w:w w:val="90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2"/>
                <w:w w:val="90"/>
                <w:sz w:val="24"/>
                <w:szCs w:val="24"/>
              </w:rPr>
              <w:t>Makmur</w:t>
            </w:r>
            <w:r w:rsidRPr="00B92198">
              <w:rPr>
                <w:rFonts w:asciiTheme="majorHAnsi" w:hAnsiTheme="majorHAnsi" w:cstheme="minorHAnsi"/>
                <w:b w:val="0"/>
                <w:bCs/>
                <w:w w:val="90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1"/>
                <w:w w:val="90"/>
                <w:sz w:val="24"/>
                <w:szCs w:val="24"/>
              </w:rPr>
              <w:t>Artha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4"/>
                <w:w w:val="90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1"/>
                <w:w w:val="90"/>
                <w:sz w:val="24"/>
                <w:szCs w:val="24"/>
              </w:rPr>
              <w:t>Cemerlang</w:t>
            </w:r>
          </w:p>
        </w:tc>
        <w:tc>
          <w:tcPr>
            <w:tcW w:w="5040" w:type="dxa"/>
          </w:tcPr>
          <w:p w14:paraId="5E6B1A2A" w14:textId="77777777" w:rsidR="00B92198" w:rsidRPr="00B92198" w:rsidRDefault="00B92198" w:rsidP="00FC181B">
            <w:pPr>
              <w:ind w:left="109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  <w:t>Mojokerto</w:t>
            </w:r>
          </w:p>
        </w:tc>
      </w:tr>
      <w:tr w:rsidR="00B92198" w:rsidRPr="00B92198" w14:paraId="55A91BA2" w14:textId="77777777" w:rsidTr="00FC181B">
        <w:trPr>
          <w:trHeight w:val="312"/>
        </w:trPr>
        <w:tc>
          <w:tcPr>
            <w:tcW w:w="558" w:type="dxa"/>
          </w:tcPr>
          <w:p w14:paraId="6575AD1A" w14:textId="77777777" w:rsidR="00B92198" w:rsidRPr="00B92198" w:rsidRDefault="00B92198" w:rsidP="00FC181B">
            <w:pPr>
              <w:spacing w:before="7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5</w:t>
            </w:r>
          </w:p>
        </w:tc>
        <w:tc>
          <w:tcPr>
            <w:tcW w:w="4328" w:type="dxa"/>
          </w:tcPr>
          <w:p w14:paraId="6E7EAC96" w14:textId="77777777" w:rsidR="00B92198" w:rsidRPr="00B92198" w:rsidRDefault="00B92198" w:rsidP="00FC181B">
            <w:pPr>
              <w:spacing w:before="7"/>
              <w:ind w:left="110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pacing w:val="-7"/>
                <w:sz w:val="24"/>
                <w:szCs w:val="24"/>
              </w:rPr>
              <w:t>PT.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44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6"/>
                <w:sz w:val="24"/>
                <w:szCs w:val="24"/>
              </w:rPr>
              <w:t>Naga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46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6"/>
                <w:sz w:val="24"/>
                <w:szCs w:val="24"/>
              </w:rPr>
              <w:t>Mas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41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6"/>
                <w:sz w:val="24"/>
                <w:szCs w:val="24"/>
              </w:rPr>
              <w:t>Cemerlang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42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6"/>
                <w:sz w:val="24"/>
                <w:szCs w:val="24"/>
              </w:rPr>
              <w:t>Abadi</w:t>
            </w:r>
          </w:p>
        </w:tc>
        <w:tc>
          <w:tcPr>
            <w:tcW w:w="5040" w:type="dxa"/>
          </w:tcPr>
          <w:p w14:paraId="0CAFF726" w14:textId="77777777" w:rsidR="00B92198" w:rsidRPr="00B92198" w:rsidRDefault="00B92198" w:rsidP="00FC181B">
            <w:pPr>
              <w:spacing w:before="7"/>
              <w:ind w:left="109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6D707899" w14:textId="77777777" w:rsidTr="00FC181B">
        <w:trPr>
          <w:trHeight w:val="315"/>
        </w:trPr>
        <w:tc>
          <w:tcPr>
            <w:tcW w:w="558" w:type="dxa"/>
          </w:tcPr>
          <w:p w14:paraId="539603D8" w14:textId="77777777" w:rsidR="00B92198" w:rsidRPr="00B92198" w:rsidRDefault="00B92198" w:rsidP="00FC181B">
            <w:pPr>
              <w:spacing w:line="284" w:lineRule="exact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6</w:t>
            </w:r>
          </w:p>
        </w:tc>
        <w:tc>
          <w:tcPr>
            <w:tcW w:w="4328" w:type="dxa"/>
          </w:tcPr>
          <w:p w14:paraId="3D1E682F" w14:textId="77777777" w:rsidR="00B92198" w:rsidRPr="00B92198" w:rsidRDefault="00B92198" w:rsidP="00FC181B">
            <w:pPr>
              <w:spacing w:line="284" w:lineRule="exact"/>
              <w:ind w:left="110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PT.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9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Wijaya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9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Santosa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8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Box</w:t>
            </w:r>
          </w:p>
        </w:tc>
        <w:tc>
          <w:tcPr>
            <w:tcW w:w="5040" w:type="dxa"/>
          </w:tcPr>
          <w:p w14:paraId="528FB06F" w14:textId="77777777" w:rsidR="00B92198" w:rsidRPr="00B92198" w:rsidRDefault="00B92198" w:rsidP="00FC181B">
            <w:pPr>
              <w:spacing w:line="284" w:lineRule="exact"/>
              <w:ind w:left="109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  <w:t>Sidoarjo</w:t>
            </w:r>
          </w:p>
        </w:tc>
      </w:tr>
      <w:tr w:rsidR="00B92198" w:rsidRPr="00B92198" w14:paraId="0B2D2A3E" w14:textId="77777777" w:rsidTr="00FC181B">
        <w:trPr>
          <w:trHeight w:val="316"/>
        </w:trPr>
        <w:tc>
          <w:tcPr>
            <w:tcW w:w="558" w:type="dxa"/>
          </w:tcPr>
          <w:p w14:paraId="0ECF8377" w14:textId="77777777" w:rsidR="00B92198" w:rsidRPr="00B92198" w:rsidRDefault="00B92198" w:rsidP="00FC181B">
            <w:pPr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7</w:t>
            </w:r>
          </w:p>
        </w:tc>
        <w:tc>
          <w:tcPr>
            <w:tcW w:w="4328" w:type="dxa"/>
          </w:tcPr>
          <w:p w14:paraId="49F325B3" w14:textId="77777777" w:rsidR="00B92198" w:rsidRPr="00B92198" w:rsidRDefault="00B92198" w:rsidP="00FC181B">
            <w:pPr>
              <w:ind w:left="110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PT.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5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Sutraco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6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Nusantara</w:t>
            </w:r>
          </w:p>
        </w:tc>
        <w:tc>
          <w:tcPr>
            <w:tcW w:w="5040" w:type="dxa"/>
          </w:tcPr>
          <w:p w14:paraId="0FFA2A15" w14:textId="77777777" w:rsidR="00B92198" w:rsidRPr="00B92198" w:rsidRDefault="00B92198" w:rsidP="00FC181B">
            <w:pPr>
              <w:ind w:left="109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  <w:t>Gresik</w:t>
            </w:r>
          </w:p>
        </w:tc>
      </w:tr>
      <w:tr w:rsidR="00B92198" w:rsidRPr="00B92198" w14:paraId="19D93D48" w14:textId="77777777" w:rsidTr="00FC181B">
        <w:trPr>
          <w:trHeight w:val="316"/>
        </w:trPr>
        <w:tc>
          <w:tcPr>
            <w:tcW w:w="558" w:type="dxa"/>
          </w:tcPr>
          <w:p w14:paraId="5EBA525B" w14:textId="77777777" w:rsidR="00B92198" w:rsidRPr="00B92198" w:rsidRDefault="00B92198" w:rsidP="00FC181B">
            <w:pPr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8</w:t>
            </w:r>
          </w:p>
        </w:tc>
        <w:tc>
          <w:tcPr>
            <w:tcW w:w="4328" w:type="dxa"/>
          </w:tcPr>
          <w:p w14:paraId="2CF651FD" w14:textId="77777777" w:rsidR="00B92198" w:rsidRPr="00B92198" w:rsidRDefault="00B92198" w:rsidP="00FC181B">
            <w:pPr>
              <w:ind w:left="110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PT.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2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Asia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2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Prima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3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Konjac</w:t>
            </w:r>
          </w:p>
        </w:tc>
        <w:tc>
          <w:tcPr>
            <w:tcW w:w="5040" w:type="dxa"/>
          </w:tcPr>
          <w:p w14:paraId="00B42417" w14:textId="77777777" w:rsidR="00B92198" w:rsidRPr="00B92198" w:rsidRDefault="00B92198" w:rsidP="00FC181B">
            <w:pPr>
              <w:ind w:left="109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  <w:t>Madiun</w:t>
            </w:r>
          </w:p>
        </w:tc>
      </w:tr>
      <w:tr w:rsidR="00B92198" w:rsidRPr="00B92198" w14:paraId="0E31D9B9" w14:textId="77777777" w:rsidTr="00FC181B">
        <w:trPr>
          <w:trHeight w:val="316"/>
        </w:trPr>
        <w:tc>
          <w:tcPr>
            <w:tcW w:w="558" w:type="dxa"/>
          </w:tcPr>
          <w:p w14:paraId="3E10AC1A" w14:textId="77777777" w:rsidR="00B92198" w:rsidRPr="00B92198" w:rsidRDefault="00B92198" w:rsidP="00FC181B">
            <w:pPr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9</w:t>
            </w:r>
          </w:p>
        </w:tc>
        <w:tc>
          <w:tcPr>
            <w:tcW w:w="4328" w:type="dxa"/>
          </w:tcPr>
          <w:p w14:paraId="20A74896" w14:textId="77777777" w:rsidR="00B92198" w:rsidRPr="00B92198" w:rsidRDefault="00B92198" w:rsidP="00FC181B">
            <w:pPr>
              <w:ind w:left="110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pacing w:val="-1"/>
                <w:w w:val="85"/>
                <w:sz w:val="24"/>
                <w:szCs w:val="24"/>
              </w:rPr>
              <w:t>PT.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9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1"/>
                <w:w w:val="85"/>
                <w:sz w:val="24"/>
                <w:szCs w:val="24"/>
              </w:rPr>
              <w:t>Hakiki</w:t>
            </w: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1"/>
                <w:w w:val="85"/>
                <w:sz w:val="24"/>
                <w:szCs w:val="24"/>
              </w:rPr>
              <w:t>Donarta</w:t>
            </w:r>
          </w:p>
        </w:tc>
        <w:tc>
          <w:tcPr>
            <w:tcW w:w="5040" w:type="dxa"/>
          </w:tcPr>
          <w:p w14:paraId="4C986A46" w14:textId="77777777" w:rsidR="00B92198" w:rsidRPr="00B92198" w:rsidRDefault="00B92198" w:rsidP="00FC181B">
            <w:pPr>
              <w:ind w:left="109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30567F3F" w14:textId="77777777" w:rsidTr="00FC181B">
        <w:trPr>
          <w:trHeight w:val="316"/>
        </w:trPr>
        <w:tc>
          <w:tcPr>
            <w:tcW w:w="558" w:type="dxa"/>
          </w:tcPr>
          <w:p w14:paraId="297A3CF7" w14:textId="77777777" w:rsidR="00B92198" w:rsidRPr="00B92198" w:rsidRDefault="00B92198" w:rsidP="00FC181B">
            <w:pPr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10</w:t>
            </w:r>
          </w:p>
        </w:tc>
        <w:tc>
          <w:tcPr>
            <w:tcW w:w="4328" w:type="dxa"/>
          </w:tcPr>
          <w:p w14:paraId="51819065" w14:textId="77777777" w:rsidR="00B92198" w:rsidRPr="00B92198" w:rsidRDefault="00B92198" w:rsidP="00FC181B">
            <w:pPr>
              <w:ind w:left="110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pacing w:val="-5"/>
                <w:sz w:val="24"/>
                <w:szCs w:val="24"/>
              </w:rPr>
              <w:t>CV.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44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5"/>
                <w:sz w:val="24"/>
                <w:szCs w:val="24"/>
              </w:rPr>
              <w:t>Manna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46"/>
                <w:sz w:val="24"/>
                <w:szCs w:val="24"/>
              </w:rPr>
              <w:t xml:space="preserve">  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5"/>
                <w:sz w:val="24"/>
                <w:szCs w:val="24"/>
              </w:rPr>
              <w:t>Indo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3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4"/>
                <w:sz w:val="24"/>
                <w:szCs w:val="24"/>
              </w:rPr>
              <w:t>Lakta (Group)</w:t>
            </w:r>
          </w:p>
        </w:tc>
        <w:tc>
          <w:tcPr>
            <w:tcW w:w="5040" w:type="dxa"/>
          </w:tcPr>
          <w:p w14:paraId="728D4329" w14:textId="77777777" w:rsidR="00B92198" w:rsidRPr="00B92198" w:rsidRDefault="00B92198" w:rsidP="00FC181B">
            <w:pPr>
              <w:ind w:left="109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642D5F45" w14:textId="77777777" w:rsidTr="00FC181B">
        <w:trPr>
          <w:trHeight w:val="316"/>
        </w:trPr>
        <w:tc>
          <w:tcPr>
            <w:tcW w:w="558" w:type="dxa"/>
          </w:tcPr>
          <w:p w14:paraId="015C5767" w14:textId="77777777" w:rsidR="00B92198" w:rsidRPr="00B92198" w:rsidRDefault="00B92198" w:rsidP="00FC181B">
            <w:pPr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  <w:t>11</w:t>
            </w:r>
          </w:p>
        </w:tc>
        <w:tc>
          <w:tcPr>
            <w:tcW w:w="4328" w:type="dxa"/>
          </w:tcPr>
          <w:p w14:paraId="4E91B0C8" w14:textId="77777777" w:rsidR="00B92198" w:rsidRPr="00B92198" w:rsidRDefault="00B92198" w:rsidP="00FC181B">
            <w:pPr>
              <w:ind w:left="110"/>
              <w:rPr>
                <w:rFonts w:asciiTheme="majorHAnsi" w:hAnsiTheme="majorHAnsi" w:cstheme="minorHAnsi"/>
                <w:b w:val="0"/>
                <w:bCs/>
                <w:sz w:val="24"/>
                <w:szCs w:val="24"/>
                <w:lang w:val="id-ID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pacing w:val="-2"/>
                <w:w w:val="85"/>
                <w:sz w:val="24"/>
                <w:szCs w:val="24"/>
              </w:rPr>
              <w:t>PT.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13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1"/>
                <w:w w:val="85"/>
                <w:sz w:val="24"/>
                <w:szCs w:val="24"/>
              </w:rPr>
              <w:t>Pakal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3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1"/>
                <w:w w:val="85"/>
                <w:sz w:val="24"/>
                <w:szCs w:val="24"/>
              </w:rPr>
              <w:t>Jaya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9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1"/>
                <w:w w:val="85"/>
                <w:sz w:val="24"/>
                <w:szCs w:val="24"/>
              </w:rPr>
              <w:t>Abadi</w:t>
            </w:r>
          </w:p>
        </w:tc>
        <w:tc>
          <w:tcPr>
            <w:tcW w:w="5040" w:type="dxa"/>
          </w:tcPr>
          <w:p w14:paraId="4637C27F" w14:textId="77777777" w:rsidR="00B92198" w:rsidRPr="00B92198" w:rsidRDefault="00B92198" w:rsidP="00FC181B">
            <w:pPr>
              <w:ind w:left="109"/>
              <w:rPr>
                <w:rFonts w:asciiTheme="majorHAnsi" w:hAnsiTheme="majorHAnsi" w:cstheme="minorHAnsi"/>
                <w:b w:val="0"/>
                <w:bCs/>
                <w:sz w:val="24"/>
                <w:szCs w:val="24"/>
                <w:lang w:val="id-ID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z w:val="24"/>
                <w:szCs w:val="24"/>
                <w:lang w:val="id-ID"/>
              </w:rPr>
              <w:t>Sidoarjo</w:t>
            </w:r>
          </w:p>
        </w:tc>
      </w:tr>
      <w:tr w:rsidR="00B92198" w:rsidRPr="00B92198" w14:paraId="39430009" w14:textId="77777777" w:rsidTr="00FC181B">
        <w:trPr>
          <w:trHeight w:val="316"/>
        </w:trPr>
        <w:tc>
          <w:tcPr>
            <w:tcW w:w="558" w:type="dxa"/>
          </w:tcPr>
          <w:p w14:paraId="3BACD1CD" w14:textId="77777777" w:rsidR="00B92198" w:rsidRPr="00B92198" w:rsidRDefault="00B92198" w:rsidP="00FC181B">
            <w:pPr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  <w:t>12</w:t>
            </w:r>
          </w:p>
        </w:tc>
        <w:tc>
          <w:tcPr>
            <w:tcW w:w="4328" w:type="dxa"/>
          </w:tcPr>
          <w:p w14:paraId="6FF98959" w14:textId="77777777" w:rsidR="00B92198" w:rsidRPr="00B92198" w:rsidRDefault="00B92198" w:rsidP="00FC181B">
            <w:pPr>
              <w:ind w:left="110"/>
              <w:rPr>
                <w:rFonts w:asciiTheme="majorHAnsi" w:hAnsiTheme="majorHAnsi" w:cstheme="minorHAnsi"/>
                <w:b w:val="0"/>
                <w:bCs/>
                <w:sz w:val="24"/>
                <w:szCs w:val="24"/>
                <w:lang w:val="id-ID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PT.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33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Mintra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22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Sarana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13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Inovasi</w:t>
            </w:r>
          </w:p>
        </w:tc>
        <w:tc>
          <w:tcPr>
            <w:tcW w:w="5040" w:type="dxa"/>
          </w:tcPr>
          <w:p w14:paraId="53172067" w14:textId="77777777" w:rsidR="00B92198" w:rsidRPr="00B92198" w:rsidRDefault="00B92198" w:rsidP="00FC181B">
            <w:pPr>
              <w:ind w:left="109"/>
              <w:rPr>
                <w:rFonts w:asciiTheme="majorHAnsi" w:hAnsiTheme="majorHAnsi" w:cstheme="minorHAnsi"/>
                <w:b w:val="0"/>
                <w:bCs/>
                <w:sz w:val="24"/>
                <w:szCs w:val="24"/>
                <w:lang w:val="id-ID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z w:val="24"/>
                <w:szCs w:val="24"/>
                <w:lang w:val="id-ID"/>
              </w:rPr>
              <w:t>Surabaya</w:t>
            </w:r>
          </w:p>
        </w:tc>
      </w:tr>
      <w:tr w:rsidR="00B92198" w:rsidRPr="00B92198" w14:paraId="240E0BC2" w14:textId="77777777" w:rsidTr="00FC181B">
        <w:trPr>
          <w:trHeight w:val="316"/>
        </w:trPr>
        <w:tc>
          <w:tcPr>
            <w:tcW w:w="558" w:type="dxa"/>
          </w:tcPr>
          <w:p w14:paraId="5A653355" w14:textId="77777777" w:rsidR="00B92198" w:rsidRPr="00B92198" w:rsidRDefault="00B92198" w:rsidP="00FC181B">
            <w:pPr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  <w:t>13</w:t>
            </w:r>
          </w:p>
        </w:tc>
        <w:tc>
          <w:tcPr>
            <w:tcW w:w="4328" w:type="dxa"/>
          </w:tcPr>
          <w:p w14:paraId="776F2A74" w14:textId="77777777" w:rsidR="00B92198" w:rsidRPr="00B92198" w:rsidRDefault="00B92198" w:rsidP="00FC181B">
            <w:pPr>
              <w:ind w:left="110"/>
              <w:rPr>
                <w:rFonts w:asciiTheme="majorHAnsi" w:hAnsiTheme="majorHAnsi" w:cstheme="minorHAnsi"/>
                <w:b w:val="0"/>
                <w:bCs/>
                <w:sz w:val="24"/>
                <w:szCs w:val="24"/>
                <w:lang w:val="id-ID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pacing w:val="-1"/>
                <w:w w:val="85"/>
                <w:sz w:val="24"/>
                <w:szCs w:val="24"/>
              </w:rPr>
              <w:t>PT.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2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Karya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9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Mas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4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Makmur</w:t>
            </w:r>
          </w:p>
        </w:tc>
        <w:tc>
          <w:tcPr>
            <w:tcW w:w="5040" w:type="dxa"/>
          </w:tcPr>
          <w:p w14:paraId="7EBC9787" w14:textId="77777777" w:rsidR="00B92198" w:rsidRPr="00B92198" w:rsidRDefault="00B92198" w:rsidP="00FC181B">
            <w:pPr>
              <w:ind w:left="109"/>
              <w:rPr>
                <w:rFonts w:asciiTheme="majorHAnsi" w:hAnsiTheme="majorHAnsi" w:cstheme="minorHAnsi"/>
                <w:b w:val="0"/>
                <w:bCs/>
                <w:sz w:val="24"/>
                <w:szCs w:val="24"/>
                <w:lang w:val="id-ID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z w:val="24"/>
                <w:szCs w:val="24"/>
                <w:lang w:val="id-ID"/>
              </w:rPr>
              <w:t>Surabaya</w:t>
            </w:r>
          </w:p>
        </w:tc>
      </w:tr>
      <w:tr w:rsidR="00B92198" w:rsidRPr="00B92198" w14:paraId="6D7E59AC" w14:textId="77777777" w:rsidTr="00FC181B">
        <w:trPr>
          <w:trHeight w:val="255"/>
        </w:trPr>
        <w:tc>
          <w:tcPr>
            <w:tcW w:w="558" w:type="dxa"/>
            <w:tcBorders>
              <w:bottom w:val="single" w:sz="4" w:space="0" w:color="auto"/>
            </w:tcBorders>
          </w:tcPr>
          <w:p w14:paraId="49E5D2BD" w14:textId="77777777" w:rsidR="00B92198" w:rsidRPr="00B92198" w:rsidRDefault="00B92198" w:rsidP="00FC181B">
            <w:pPr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z w:val="24"/>
                <w:szCs w:val="24"/>
                <w:lang w:val="id-ID"/>
              </w:rPr>
              <w:t>14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10D27E85" w14:textId="77777777" w:rsidR="00B92198" w:rsidRPr="00B92198" w:rsidRDefault="00B92198" w:rsidP="00FC181B">
            <w:pPr>
              <w:ind w:left="110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PT.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4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Hasil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2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Karya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764C7055" w14:textId="77777777" w:rsidR="00B92198" w:rsidRPr="00B92198" w:rsidRDefault="00B92198" w:rsidP="00FC181B">
            <w:pPr>
              <w:ind w:left="109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z w:val="24"/>
                <w:szCs w:val="24"/>
                <w:lang w:val="id-ID"/>
              </w:rPr>
              <w:t>Surabaya</w:t>
            </w:r>
          </w:p>
        </w:tc>
      </w:tr>
      <w:tr w:rsidR="00B92198" w:rsidRPr="00B92198" w14:paraId="411B552A" w14:textId="77777777" w:rsidTr="00FC181B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34311CC" w14:textId="77777777" w:rsidR="00B92198" w:rsidRPr="00B92198" w:rsidRDefault="00B92198" w:rsidP="00FC181B">
            <w:pPr>
              <w:jc w:val="center"/>
              <w:rPr>
                <w:rFonts w:asciiTheme="majorHAnsi" w:hAnsiTheme="majorHAnsi" w:cstheme="minorHAnsi"/>
                <w:b w:val="0"/>
                <w:bCs/>
                <w:sz w:val="24"/>
                <w:szCs w:val="24"/>
                <w:lang w:val="id-ID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  <w:t>15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F0E91C1" w14:textId="77777777" w:rsidR="00B92198" w:rsidRPr="00B92198" w:rsidRDefault="00B92198" w:rsidP="00FC181B">
            <w:pPr>
              <w:ind w:left="110"/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PT Jasuma Plastik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CFA805D" w14:textId="77777777" w:rsidR="00B92198" w:rsidRPr="00B92198" w:rsidRDefault="00B92198" w:rsidP="00FC181B">
            <w:pPr>
              <w:ind w:left="109"/>
              <w:rPr>
                <w:rFonts w:asciiTheme="majorHAnsi" w:hAnsiTheme="majorHAnsi" w:cstheme="minorHAnsi"/>
                <w:b w:val="0"/>
                <w:bCs/>
                <w:sz w:val="24"/>
                <w:szCs w:val="24"/>
                <w:lang w:val="id-ID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42FC594C" w14:textId="77777777" w:rsidTr="00FC181B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09EFCE1" w14:textId="77777777" w:rsidR="00B92198" w:rsidRPr="00B92198" w:rsidRDefault="00B92198" w:rsidP="00FC181B">
            <w:pPr>
              <w:jc w:val="center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  <w:t>16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E582EA8" w14:textId="77777777" w:rsidR="00B92198" w:rsidRPr="00B92198" w:rsidRDefault="00B92198" w:rsidP="00FC181B">
            <w:pPr>
              <w:ind w:left="110"/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pacing w:val="-1"/>
                <w:w w:val="85"/>
                <w:sz w:val="24"/>
                <w:szCs w:val="24"/>
              </w:rPr>
              <w:t>PT.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2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Karya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9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Mas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4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Makmur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802EAF4" w14:textId="77777777" w:rsidR="00B92198" w:rsidRPr="00B92198" w:rsidRDefault="00B92198" w:rsidP="00FC181B">
            <w:pPr>
              <w:ind w:left="109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1416FDA8" w14:textId="77777777" w:rsidTr="00FC181B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5FA9D76" w14:textId="77777777" w:rsidR="00B92198" w:rsidRPr="00B92198" w:rsidRDefault="00B92198" w:rsidP="00FC181B">
            <w:pPr>
              <w:jc w:val="center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  <w:t>17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A77A470" w14:textId="77777777" w:rsidR="00B92198" w:rsidRPr="00B92198" w:rsidRDefault="00B92198" w:rsidP="00FC181B">
            <w:pPr>
              <w:ind w:left="110"/>
              <w:rPr>
                <w:rFonts w:asciiTheme="majorHAnsi" w:hAnsiTheme="majorHAnsi" w:cstheme="minorHAnsi"/>
                <w:b w:val="0"/>
                <w:bCs/>
                <w:spacing w:val="-1"/>
                <w:w w:val="85"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PT.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2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Haskara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5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Djaja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AEC3E18" w14:textId="77777777" w:rsidR="00B92198" w:rsidRPr="00B92198" w:rsidRDefault="00B92198" w:rsidP="00FC181B">
            <w:pPr>
              <w:ind w:left="109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492FF989" w14:textId="77777777" w:rsidTr="00FC181B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10DCED4" w14:textId="77777777" w:rsidR="00B92198" w:rsidRPr="00B92198" w:rsidRDefault="00B92198" w:rsidP="00FC181B">
            <w:pPr>
              <w:jc w:val="center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  <w:t>18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9C468B8" w14:textId="77777777" w:rsidR="00B92198" w:rsidRPr="00B92198" w:rsidRDefault="00B92198" w:rsidP="00FC181B">
            <w:pPr>
              <w:ind w:left="110"/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CV.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3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Anugrah Duta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5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Niaga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EF21C2F" w14:textId="77777777" w:rsidR="00B92198" w:rsidRPr="00B92198" w:rsidRDefault="00B92198" w:rsidP="00FC181B">
            <w:pPr>
              <w:ind w:left="109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2599C89D" w14:textId="77777777" w:rsidTr="00FC181B">
        <w:trPr>
          <w:trHeight w:val="31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084DB07" w14:textId="77777777" w:rsidR="00B92198" w:rsidRPr="00B92198" w:rsidRDefault="00B92198" w:rsidP="00FC181B">
            <w:pPr>
              <w:jc w:val="center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  <w:t>19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3D388B7" w14:textId="77777777" w:rsidR="00B92198" w:rsidRPr="00B92198" w:rsidRDefault="00B92198" w:rsidP="00FC181B">
            <w:pPr>
              <w:ind w:left="110"/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UD.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5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Pilar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6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Anugerah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2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Mandiri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530A0E9" w14:textId="77777777" w:rsidR="00B92198" w:rsidRPr="00B92198" w:rsidRDefault="00B92198" w:rsidP="00FC181B">
            <w:pPr>
              <w:ind w:left="109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09ACC6AB" w14:textId="77777777" w:rsidTr="00FC181B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7B1EAD5" w14:textId="77777777" w:rsidR="00B92198" w:rsidRPr="00B92198" w:rsidRDefault="00B92198" w:rsidP="00FC181B">
            <w:pPr>
              <w:jc w:val="center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  <w:t>20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F8A9EE9" w14:textId="77777777" w:rsidR="00B92198" w:rsidRPr="00B92198" w:rsidRDefault="00B92198" w:rsidP="00FC181B">
            <w:pPr>
              <w:ind w:left="110"/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CV.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1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Mbludak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3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Jaya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4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Food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3FF0698" w14:textId="77777777" w:rsidR="00B92198" w:rsidRPr="00B92198" w:rsidRDefault="00B92198" w:rsidP="00FC181B">
            <w:pPr>
              <w:ind w:left="109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78BA299D" w14:textId="77777777" w:rsidTr="00FC181B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44E529B" w14:textId="77777777" w:rsidR="00B92198" w:rsidRPr="00B92198" w:rsidRDefault="00B92198" w:rsidP="00FC181B">
            <w:pPr>
              <w:jc w:val="center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  <w:t>21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BC3DEE7" w14:textId="77777777" w:rsidR="00B92198" w:rsidRPr="00B92198" w:rsidRDefault="00B92198" w:rsidP="00FC181B">
            <w:pPr>
              <w:ind w:left="110"/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PT.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2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Inti Medicom</w:t>
            </w:r>
            <w:r w:rsidRPr="00B92198">
              <w:rPr>
                <w:rFonts w:asciiTheme="majorHAnsi" w:hAnsiTheme="majorHAnsi" w:cstheme="minorHAnsi"/>
                <w:b w:val="0"/>
                <w:bCs/>
                <w:spacing w:val="-5"/>
                <w:w w:val="8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>Retailindo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44AE82E" w14:textId="77777777" w:rsidR="00B92198" w:rsidRPr="00B92198" w:rsidRDefault="00B92198" w:rsidP="00FC181B">
            <w:pPr>
              <w:ind w:left="109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6892D598" w14:textId="77777777" w:rsidTr="00FC181B">
        <w:trPr>
          <w:trHeight w:val="70"/>
        </w:trPr>
        <w:tc>
          <w:tcPr>
            <w:tcW w:w="558" w:type="dxa"/>
            <w:tcBorders>
              <w:top w:val="single" w:sz="4" w:space="0" w:color="auto"/>
            </w:tcBorders>
          </w:tcPr>
          <w:p w14:paraId="18DB6473" w14:textId="77777777" w:rsidR="00B92198" w:rsidRPr="00B92198" w:rsidRDefault="00B92198" w:rsidP="00FC181B">
            <w:pPr>
              <w:jc w:val="center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  <w:t>22</w:t>
            </w:r>
          </w:p>
        </w:tc>
        <w:tc>
          <w:tcPr>
            <w:tcW w:w="4328" w:type="dxa"/>
            <w:tcBorders>
              <w:top w:val="single" w:sz="4" w:space="0" w:color="auto"/>
            </w:tcBorders>
          </w:tcPr>
          <w:p w14:paraId="33A93F5C" w14:textId="77777777" w:rsidR="00B92198" w:rsidRPr="00B92198" w:rsidRDefault="00B92198" w:rsidP="00FC181B">
            <w:pPr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w w:val="85"/>
                <w:sz w:val="24"/>
                <w:szCs w:val="24"/>
              </w:rPr>
              <w:t xml:space="preserve"> PT Dytan (Pabrik Liquid Vape)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7EF06D02" w14:textId="77777777" w:rsidR="00B92198" w:rsidRPr="00B92198" w:rsidRDefault="00B92198" w:rsidP="00FC181B">
            <w:pPr>
              <w:ind w:left="109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DC4CBD" w:rsidRPr="00B92198" w14:paraId="2F8A7E73" w14:textId="77777777" w:rsidTr="00DC4CBD">
        <w:trPr>
          <w:trHeight w:val="701"/>
        </w:trPr>
        <w:tc>
          <w:tcPr>
            <w:tcW w:w="9926" w:type="dxa"/>
            <w:gridSpan w:val="3"/>
            <w:vAlign w:val="center"/>
          </w:tcPr>
          <w:p w14:paraId="64190966" w14:textId="50D1CC15" w:rsidR="00DC4CBD" w:rsidRPr="00DC4CBD" w:rsidRDefault="00DC4CBD" w:rsidP="00DC4CBD">
            <w:pPr>
              <w:spacing w:before="7"/>
              <w:ind w:left="618"/>
              <w:rPr>
                <w:rFonts w:asciiTheme="majorHAnsi" w:hAnsiTheme="majorHAnsi"/>
                <w:sz w:val="24"/>
                <w:szCs w:val="24"/>
              </w:rPr>
            </w:pPr>
            <w:r w:rsidRPr="00DC4CBD">
              <w:rPr>
                <w:rFonts w:asciiTheme="majorHAnsi" w:hAnsiTheme="majorHAnsi"/>
                <w:sz w:val="24"/>
                <w:szCs w:val="24"/>
              </w:rPr>
              <w:t>HOTEL &amp; Apartement</w:t>
            </w:r>
          </w:p>
        </w:tc>
      </w:tr>
      <w:tr w:rsidR="00B92198" w:rsidRPr="00B92198" w14:paraId="66FF3665" w14:textId="77777777" w:rsidTr="00FC181B">
        <w:trPr>
          <w:trHeight w:val="315"/>
        </w:trPr>
        <w:tc>
          <w:tcPr>
            <w:tcW w:w="558" w:type="dxa"/>
          </w:tcPr>
          <w:p w14:paraId="23857842" w14:textId="77777777" w:rsidR="00B92198" w:rsidRPr="00B92198" w:rsidRDefault="00B92198" w:rsidP="00FC181B">
            <w:pPr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1</w:t>
            </w:r>
          </w:p>
        </w:tc>
        <w:tc>
          <w:tcPr>
            <w:tcW w:w="4328" w:type="dxa"/>
          </w:tcPr>
          <w:p w14:paraId="52633D8A" w14:textId="77777777" w:rsidR="00B92198" w:rsidRPr="00B92198" w:rsidRDefault="00B92198" w:rsidP="00FC181B">
            <w:pPr>
              <w:ind w:left="110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Shangri-la Hotel</w:t>
            </w:r>
          </w:p>
        </w:tc>
        <w:tc>
          <w:tcPr>
            <w:tcW w:w="5040" w:type="dxa"/>
          </w:tcPr>
          <w:p w14:paraId="443CAE80" w14:textId="77777777" w:rsidR="00B92198" w:rsidRPr="00B92198" w:rsidRDefault="00B92198" w:rsidP="00FC181B">
            <w:pPr>
              <w:ind w:left="109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4892079D" w14:textId="77777777" w:rsidTr="00FC181B">
        <w:trPr>
          <w:trHeight w:val="316"/>
        </w:trPr>
        <w:tc>
          <w:tcPr>
            <w:tcW w:w="558" w:type="dxa"/>
          </w:tcPr>
          <w:p w14:paraId="67D6AEFC" w14:textId="77777777" w:rsidR="00B92198" w:rsidRPr="00B92198" w:rsidRDefault="00B92198" w:rsidP="00FC181B">
            <w:pPr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2</w:t>
            </w:r>
          </w:p>
        </w:tc>
        <w:tc>
          <w:tcPr>
            <w:tcW w:w="4328" w:type="dxa"/>
          </w:tcPr>
          <w:p w14:paraId="3203E1C6" w14:textId="77777777" w:rsidR="00B92198" w:rsidRPr="00B92198" w:rsidRDefault="00B92198" w:rsidP="00FC181B">
            <w:pPr>
              <w:ind w:left="110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Vasa Hotel</w:t>
            </w:r>
          </w:p>
        </w:tc>
        <w:tc>
          <w:tcPr>
            <w:tcW w:w="5040" w:type="dxa"/>
          </w:tcPr>
          <w:p w14:paraId="59F935CE" w14:textId="77777777" w:rsidR="00B92198" w:rsidRPr="00B92198" w:rsidRDefault="00B92198" w:rsidP="00FC181B">
            <w:pPr>
              <w:ind w:left="109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2FF23A92" w14:textId="77777777" w:rsidTr="00FC181B">
        <w:trPr>
          <w:trHeight w:val="316"/>
        </w:trPr>
        <w:tc>
          <w:tcPr>
            <w:tcW w:w="558" w:type="dxa"/>
          </w:tcPr>
          <w:p w14:paraId="253ADB78" w14:textId="77777777" w:rsidR="00B92198" w:rsidRPr="00B92198" w:rsidRDefault="00B92198" w:rsidP="00FC181B">
            <w:pPr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3</w:t>
            </w:r>
          </w:p>
        </w:tc>
        <w:tc>
          <w:tcPr>
            <w:tcW w:w="4328" w:type="dxa"/>
          </w:tcPr>
          <w:p w14:paraId="5E023E5E" w14:textId="77777777" w:rsidR="00B92198" w:rsidRPr="00B92198" w:rsidRDefault="00B92198" w:rsidP="00FC181B">
            <w:pPr>
              <w:ind w:left="110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Santika Hotel</w:t>
            </w:r>
          </w:p>
        </w:tc>
        <w:tc>
          <w:tcPr>
            <w:tcW w:w="5040" w:type="dxa"/>
          </w:tcPr>
          <w:p w14:paraId="171F89B2" w14:textId="77777777" w:rsidR="00B92198" w:rsidRPr="00B92198" w:rsidRDefault="00B92198" w:rsidP="00FC181B">
            <w:pPr>
              <w:ind w:left="109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3029987E" w14:textId="77777777" w:rsidTr="00FC181B">
        <w:trPr>
          <w:trHeight w:val="312"/>
        </w:trPr>
        <w:tc>
          <w:tcPr>
            <w:tcW w:w="558" w:type="dxa"/>
          </w:tcPr>
          <w:p w14:paraId="7ABDC2C2" w14:textId="77777777" w:rsidR="00B92198" w:rsidRPr="00B92198" w:rsidRDefault="00B92198" w:rsidP="00FC181B">
            <w:pPr>
              <w:spacing w:before="7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4</w:t>
            </w:r>
          </w:p>
        </w:tc>
        <w:tc>
          <w:tcPr>
            <w:tcW w:w="4328" w:type="dxa"/>
          </w:tcPr>
          <w:p w14:paraId="5CE596DE" w14:textId="77777777" w:rsidR="00B92198" w:rsidRPr="00B92198" w:rsidRDefault="00B92198" w:rsidP="00FC181B">
            <w:pPr>
              <w:spacing w:before="7"/>
              <w:ind w:left="110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Hotel Pop</w:t>
            </w:r>
          </w:p>
        </w:tc>
        <w:tc>
          <w:tcPr>
            <w:tcW w:w="5040" w:type="dxa"/>
          </w:tcPr>
          <w:p w14:paraId="6ED9AF5E" w14:textId="77777777" w:rsidR="00B92198" w:rsidRPr="00B92198" w:rsidRDefault="00B92198" w:rsidP="00FC181B">
            <w:pPr>
              <w:spacing w:before="7"/>
              <w:ind w:left="109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30F61D8F" w14:textId="77777777" w:rsidTr="00FC181B">
        <w:trPr>
          <w:trHeight w:val="316"/>
        </w:trPr>
        <w:tc>
          <w:tcPr>
            <w:tcW w:w="558" w:type="dxa"/>
          </w:tcPr>
          <w:p w14:paraId="46CBF09E" w14:textId="77777777" w:rsidR="00B92198" w:rsidRPr="00B92198" w:rsidRDefault="00B92198" w:rsidP="00FC181B">
            <w:pPr>
              <w:spacing w:before="12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5</w:t>
            </w:r>
          </w:p>
        </w:tc>
        <w:tc>
          <w:tcPr>
            <w:tcW w:w="4328" w:type="dxa"/>
          </w:tcPr>
          <w:p w14:paraId="18DAA4E2" w14:textId="77777777" w:rsidR="00B92198" w:rsidRPr="00B92198" w:rsidRDefault="00B92198" w:rsidP="00FC181B">
            <w:pPr>
              <w:spacing w:before="12"/>
              <w:ind w:left="110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Amaris Hotel (Group)</w:t>
            </w:r>
          </w:p>
        </w:tc>
        <w:tc>
          <w:tcPr>
            <w:tcW w:w="5040" w:type="dxa"/>
          </w:tcPr>
          <w:p w14:paraId="16F43085" w14:textId="77777777" w:rsidR="00B92198" w:rsidRPr="00B92198" w:rsidRDefault="00B92198" w:rsidP="00FC181B">
            <w:pPr>
              <w:spacing w:before="12"/>
              <w:ind w:left="109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4C795E08" w14:textId="77777777" w:rsidTr="00B92198">
        <w:trPr>
          <w:trHeight w:val="288"/>
        </w:trPr>
        <w:tc>
          <w:tcPr>
            <w:tcW w:w="558" w:type="dxa"/>
            <w:tcBorders>
              <w:bottom w:val="single" w:sz="4" w:space="0" w:color="auto"/>
            </w:tcBorders>
          </w:tcPr>
          <w:p w14:paraId="6CD8B61D" w14:textId="77777777" w:rsidR="00B92198" w:rsidRPr="00B92198" w:rsidRDefault="00B92198" w:rsidP="00FC181B">
            <w:pPr>
              <w:spacing w:before="12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6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50CF5518" w14:textId="77777777" w:rsidR="00B92198" w:rsidRPr="00B92198" w:rsidRDefault="00B92198" w:rsidP="00FC181B">
            <w:pPr>
              <w:spacing w:before="12"/>
              <w:ind w:left="110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Java Paragon Hotel &amp; Residence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51EB571A" w14:textId="4AD8B5BE" w:rsidR="00B92198" w:rsidRPr="00B92198" w:rsidRDefault="00B92198" w:rsidP="00B92198">
            <w:pPr>
              <w:spacing w:before="12"/>
              <w:ind w:left="109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73C473BE" w14:textId="77777777" w:rsidTr="00FC181B">
        <w:trPr>
          <w:trHeight w:val="27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7192DB9" w14:textId="77777777" w:rsidR="00B92198" w:rsidRPr="00B92198" w:rsidRDefault="00B92198" w:rsidP="00FC181B">
            <w:pPr>
              <w:spacing w:before="12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BFC03B9" w14:textId="77777777" w:rsidR="00B92198" w:rsidRPr="00B92198" w:rsidRDefault="00B92198" w:rsidP="00FC181B">
            <w:pPr>
              <w:spacing w:before="12"/>
              <w:ind w:left="110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Hotel 88 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E27B12B" w14:textId="77777777" w:rsidR="00B92198" w:rsidRPr="00B92198" w:rsidRDefault="00B92198" w:rsidP="00FC181B">
            <w:pPr>
              <w:spacing w:before="12"/>
              <w:ind w:left="109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6CCBB217" w14:textId="77777777" w:rsidTr="00B92198">
        <w:trPr>
          <w:trHeight w:val="288"/>
        </w:trPr>
        <w:tc>
          <w:tcPr>
            <w:tcW w:w="558" w:type="dxa"/>
            <w:tcBorders>
              <w:top w:val="single" w:sz="4" w:space="0" w:color="auto"/>
            </w:tcBorders>
          </w:tcPr>
          <w:p w14:paraId="529937E8" w14:textId="77777777" w:rsidR="00B92198" w:rsidRPr="00B92198" w:rsidRDefault="00B92198" w:rsidP="00FC181B">
            <w:pPr>
              <w:spacing w:before="12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8</w:t>
            </w:r>
          </w:p>
        </w:tc>
        <w:tc>
          <w:tcPr>
            <w:tcW w:w="4328" w:type="dxa"/>
            <w:tcBorders>
              <w:top w:val="single" w:sz="4" w:space="0" w:color="auto"/>
            </w:tcBorders>
          </w:tcPr>
          <w:p w14:paraId="1150E28D" w14:textId="7CDBBCFC" w:rsidR="00B92198" w:rsidRPr="00B92198" w:rsidRDefault="00B92198" w:rsidP="00B92198">
            <w:pPr>
              <w:spacing w:before="12"/>
              <w:ind w:left="110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Luminor (Group)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67100639" w14:textId="77777777" w:rsidR="00B92198" w:rsidRPr="00B92198" w:rsidRDefault="00B92198" w:rsidP="00FC181B">
            <w:pPr>
              <w:spacing w:before="12"/>
              <w:ind w:left="109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CD53E6" w:rsidRPr="00B92198" w14:paraId="791C1CD6" w14:textId="77777777" w:rsidTr="00CD53E6">
        <w:trPr>
          <w:trHeight w:val="576"/>
        </w:trPr>
        <w:tc>
          <w:tcPr>
            <w:tcW w:w="9926" w:type="dxa"/>
            <w:gridSpan w:val="3"/>
            <w:vAlign w:val="center"/>
          </w:tcPr>
          <w:p w14:paraId="0B5230EA" w14:textId="77777777" w:rsidR="00CD53E6" w:rsidRPr="00CD53E6" w:rsidRDefault="00CD53E6" w:rsidP="00CD53E6">
            <w:pPr>
              <w:rPr>
                <w:rFonts w:asciiTheme="majorHAnsi" w:hAnsiTheme="majorHAnsi"/>
                <w:sz w:val="24"/>
                <w:szCs w:val="24"/>
              </w:rPr>
            </w:pPr>
          </w:p>
          <w:p w14:paraId="5D7C0015" w14:textId="55FBA022" w:rsidR="00CD53E6" w:rsidRPr="00CD53E6" w:rsidRDefault="00CD53E6" w:rsidP="00CD53E6">
            <w:pPr>
              <w:ind w:left="609"/>
              <w:rPr>
                <w:rFonts w:asciiTheme="majorHAnsi" w:hAnsiTheme="majorHAnsi"/>
                <w:sz w:val="24"/>
                <w:szCs w:val="24"/>
              </w:rPr>
            </w:pPr>
            <w:r w:rsidRPr="00CD53E6">
              <w:rPr>
                <w:rFonts w:asciiTheme="majorHAnsi" w:hAnsiTheme="majorHAnsi"/>
                <w:sz w:val="24"/>
                <w:szCs w:val="24"/>
              </w:rPr>
              <w:t>MALL</w:t>
            </w:r>
          </w:p>
        </w:tc>
      </w:tr>
      <w:tr w:rsidR="00B92198" w:rsidRPr="00B92198" w14:paraId="1D806640" w14:textId="77777777" w:rsidTr="00FC181B">
        <w:trPr>
          <w:trHeight w:val="316"/>
        </w:trPr>
        <w:tc>
          <w:tcPr>
            <w:tcW w:w="558" w:type="dxa"/>
          </w:tcPr>
          <w:p w14:paraId="5017882B" w14:textId="77777777" w:rsidR="00B92198" w:rsidRPr="00B92198" w:rsidRDefault="00B92198" w:rsidP="00FC181B">
            <w:pPr>
              <w:spacing w:before="12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1</w:t>
            </w:r>
          </w:p>
        </w:tc>
        <w:tc>
          <w:tcPr>
            <w:tcW w:w="4328" w:type="dxa"/>
          </w:tcPr>
          <w:p w14:paraId="31CFC418" w14:textId="77777777" w:rsidR="00B92198" w:rsidRPr="00B92198" w:rsidRDefault="00B92198" w:rsidP="00FC181B">
            <w:pPr>
              <w:spacing w:before="12"/>
              <w:ind w:left="110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Grand City</w:t>
            </w:r>
          </w:p>
        </w:tc>
        <w:tc>
          <w:tcPr>
            <w:tcW w:w="5040" w:type="dxa"/>
          </w:tcPr>
          <w:p w14:paraId="0AA2AAD5" w14:textId="77777777" w:rsidR="00B92198" w:rsidRPr="00B92198" w:rsidRDefault="00B92198" w:rsidP="00FC181B">
            <w:pPr>
              <w:spacing w:before="12"/>
              <w:ind w:left="109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4B38110F" w14:textId="77777777" w:rsidTr="00FC181B">
        <w:trPr>
          <w:trHeight w:val="316"/>
        </w:trPr>
        <w:tc>
          <w:tcPr>
            <w:tcW w:w="558" w:type="dxa"/>
          </w:tcPr>
          <w:p w14:paraId="61DF79EB" w14:textId="77777777" w:rsidR="00B92198" w:rsidRPr="00B92198" w:rsidRDefault="00B92198" w:rsidP="00FC181B">
            <w:pPr>
              <w:spacing w:before="12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 xml:space="preserve">2 </w:t>
            </w:r>
          </w:p>
        </w:tc>
        <w:tc>
          <w:tcPr>
            <w:tcW w:w="4328" w:type="dxa"/>
          </w:tcPr>
          <w:p w14:paraId="55550FF3" w14:textId="77777777" w:rsidR="00B92198" w:rsidRPr="00B92198" w:rsidRDefault="00B92198" w:rsidP="00FC181B">
            <w:pPr>
              <w:spacing w:before="12"/>
              <w:ind w:left="110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Tunjungan Plaza</w:t>
            </w:r>
          </w:p>
        </w:tc>
        <w:tc>
          <w:tcPr>
            <w:tcW w:w="5040" w:type="dxa"/>
          </w:tcPr>
          <w:p w14:paraId="3B51C67A" w14:textId="77777777" w:rsidR="00B92198" w:rsidRPr="00B92198" w:rsidRDefault="00B92198" w:rsidP="00FC181B">
            <w:pPr>
              <w:spacing w:before="12"/>
              <w:ind w:left="109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58C41799" w14:textId="77777777" w:rsidTr="00FC181B">
        <w:trPr>
          <w:trHeight w:val="300"/>
        </w:trPr>
        <w:tc>
          <w:tcPr>
            <w:tcW w:w="558" w:type="dxa"/>
            <w:tcBorders>
              <w:bottom w:val="single" w:sz="4" w:space="0" w:color="auto"/>
            </w:tcBorders>
          </w:tcPr>
          <w:p w14:paraId="40F34504" w14:textId="77777777" w:rsidR="00B92198" w:rsidRPr="00B92198" w:rsidRDefault="00B92198" w:rsidP="00FC181B">
            <w:pPr>
              <w:spacing w:before="12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4FAB78C1" w14:textId="77777777" w:rsidR="00B92198" w:rsidRPr="00B92198" w:rsidRDefault="00B92198" w:rsidP="00FC181B">
            <w:pPr>
              <w:spacing w:before="12"/>
              <w:ind w:left="110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Pakuwon Mall 2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004456D7" w14:textId="77777777" w:rsidR="00B92198" w:rsidRPr="00B92198" w:rsidRDefault="00B92198" w:rsidP="00FC181B">
            <w:pPr>
              <w:spacing w:before="12"/>
              <w:ind w:left="109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3969B739" w14:textId="77777777" w:rsidTr="00FC181B">
        <w:trPr>
          <w:trHeight w:val="347"/>
        </w:trPr>
        <w:tc>
          <w:tcPr>
            <w:tcW w:w="558" w:type="dxa"/>
            <w:tcBorders>
              <w:top w:val="single" w:sz="4" w:space="0" w:color="auto"/>
            </w:tcBorders>
          </w:tcPr>
          <w:p w14:paraId="75CA29D6" w14:textId="77777777" w:rsidR="00B92198" w:rsidRPr="00B92198" w:rsidRDefault="00B92198" w:rsidP="00FC181B">
            <w:pPr>
              <w:spacing w:before="12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4</w:t>
            </w:r>
          </w:p>
        </w:tc>
        <w:tc>
          <w:tcPr>
            <w:tcW w:w="4328" w:type="dxa"/>
            <w:tcBorders>
              <w:top w:val="single" w:sz="4" w:space="0" w:color="auto"/>
            </w:tcBorders>
          </w:tcPr>
          <w:p w14:paraId="67B3FC7D" w14:textId="77777777" w:rsidR="00B92198" w:rsidRPr="00B92198" w:rsidRDefault="00B92198" w:rsidP="00FC181B">
            <w:pPr>
              <w:spacing w:before="12"/>
              <w:ind w:left="110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 xml:space="preserve">PAKUWON City Mall 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785D96A9" w14:textId="18D4D1DA" w:rsidR="00B92198" w:rsidRPr="00B92198" w:rsidRDefault="00B92198" w:rsidP="00B92198">
            <w:pPr>
              <w:spacing w:before="12"/>
              <w:ind w:left="109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DC4CBD" w:rsidRPr="00B92198" w14:paraId="4700595C" w14:textId="77777777" w:rsidTr="00DC4CBD">
        <w:trPr>
          <w:trHeight w:val="694"/>
        </w:trPr>
        <w:tc>
          <w:tcPr>
            <w:tcW w:w="9926" w:type="dxa"/>
            <w:gridSpan w:val="3"/>
            <w:vAlign w:val="center"/>
          </w:tcPr>
          <w:p w14:paraId="27A6D9DA" w14:textId="79D8BC49" w:rsidR="00DC4CBD" w:rsidRPr="00DC4CBD" w:rsidRDefault="00DC4CBD" w:rsidP="00DC4CBD">
            <w:pPr>
              <w:ind w:left="609"/>
              <w:rPr>
                <w:rFonts w:asciiTheme="majorHAnsi" w:hAnsiTheme="majorHAnsi"/>
                <w:sz w:val="24"/>
                <w:szCs w:val="24"/>
              </w:rPr>
            </w:pPr>
            <w:r w:rsidRPr="00DC4CBD">
              <w:rPr>
                <w:rFonts w:asciiTheme="majorHAnsi" w:hAnsiTheme="majorHAnsi"/>
                <w:sz w:val="24"/>
                <w:szCs w:val="24"/>
              </w:rPr>
              <w:t>SCHOOL</w:t>
            </w:r>
          </w:p>
        </w:tc>
      </w:tr>
      <w:tr w:rsidR="00B92198" w:rsidRPr="00B92198" w14:paraId="02F578BE" w14:textId="77777777" w:rsidTr="00FC181B">
        <w:trPr>
          <w:trHeight w:val="316"/>
        </w:trPr>
        <w:tc>
          <w:tcPr>
            <w:tcW w:w="558" w:type="dxa"/>
          </w:tcPr>
          <w:p w14:paraId="034233F4" w14:textId="77777777" w:rsidR="00B92198" w:rsidRPr="00B92198" w:rsidRDefault="00B92198" w:rsidP="00FC181B">
            <w:pPr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1</w:t>
            </w:r>
          </w:p>
        </w:tc>
        <w:tc>
          <w:tcPr>
            <w:tcW w:w="4328" w:type="dxa"/>
          </w:tcPr>
          <w:p w14:paraId="1DCFDCBA" w14:textId="77777777" w:rsidR="00B92198" w:rsidRPr="00B92198" w:rsidRDefault="00B92198" w:rsidP="00FC181B">
            <w:pPr>
              <w:ind w:left="110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Gloria School (Group)</w:t>
            </w:r>
          </w:p>
        </w:tc>
        <w:tc>
          <w:tcPr>
            <w:tcW w:w="5040" w:type="dxa"/>
          </w:tcPr>
          <w:p w14:paraId="4A53912E" w14:textId="77777777" w:rsidR="00B92198" w:rsidRPr="00B92198" w:rsidRDefault="00B92198" w:rsidP="00FC181B">
            <w:pPr>
              <w:ind w:left="109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4B1D610D" w14:textId="77777777" w:rsidTr="00FC181B">
        <w:trPr>
          <w:trHeight w:val="316"/>
        </w:trPr>
        <w:tc>
          <w:tcPr>
            <w:tcW w:w="558" w:type="dxa"/>
          </w:tcPr>
          <w:p w14:paraId="1E25BB23" w14:textId="77777777" w:rsidR="00B92198" w:rsidRPr="00B92198" w:rsidRDefault="00B92198" w:rsidP="00FC181B">
            <w:pPr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2</w:t>
            </w:r>
          </w:p>
        </w:tc>
        <w:tc>
          <w:tcPr>
            <w:tcW w:w="4328" w:type="dxa"/>
          </w:tcPr>
          <w:p w14:paraId="2888E457" w14:textId="77777777" w:rsidR="00B92198" w:rsidRPr="00B92198" w:rsidRDefault="00B92198" w:rsidP="00FC181B">
            <w:pPr>
              <w:ind w:left="110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Sekolah Cikal</w:t>
            </w:r>
          </w:p>
        </w:tc>
        <w:tc>
          <w:tcPr>
            <w:tcW w:w="5040" w:type="dxa"/>
          </w:tcPr>
          <w:p w14:paraId="26ACB80C" w14:textId="77777777" w:rsidR="00B92198" w:rsidRPr="00B92198" w:rsidRDefault="00B92198" w:rsidP="00FC181B">
            <w:pPr>
              <w:ind w:left="109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DC4CBD" w:rsidRPr="00B92198" w14:paraId="2C366273" w14:textId="77777777" w:rsidTr="00DC4CBD">
        <w:trPr>
          <w:trHeight w:val="706"/>
        </w:trPr>
        <w:tc>
          <w:tcPr>
            <w:tcW w:w="9926" w:type="dxa"/>
            <w:gridSpan w:val="3"/>
            <w:vAlign w:val="center"/>
          </w:tcPr>
          <w:p w14:paraId="41210E82" w14:textId="47F92F73" w:rsidR="00DC4CBD" w:rsidRPr="00DC4CBD" w:rsidRDefault="00DC4CBD" w:rsidP="00DC4CBD">
            <w:pPr>
              <w:spacing w:before="12"/>
              <w:ind w:left="618"/>
              <w:rPr>
                <w:rFonts w:asciiTheme="majorHAnsi" w:hAnsiTheme="majorHAnsi"/>
                <w:sz w:val="24"/>
                <w:szCs w:val="24"/>
              </w:rPr>
            </w:pPr>
            <w:r w:rsidRPr="00DC4CBD">
              <w:rPr>
                <w:rFonts w:asciiTheme="majorHAnsi" w:hAnsiTheme="majorHAnsi"/>
                <w:sz w:val="24"/>
                <w:szCs w:val="24"/>
              </w:rPr>
              <w:t>ENTERTAIN-REST</w:t>
            </w:r>
          </w:p>
        </w:tc>
      </w:tr>
      <w:tr w:rsidR="00B92198" w:rsidRPr="00B92198" w14:paraId="15A3FB25" w14:textId="77777777" w:rsidTr="00FC181B">
        <w:trPr>
          <w:trHeight w:val="316"/>
        </w:trPr>
        <w:tc>
          <w:tcPr>
            <w:tcW w:w="558" w:type="dxa"/>
          </w:tcPr>
          <w:p w14:paraId="469D939D" w14:textId="77777777" w:rsidR="00B92198" w:rsidRPr="00B92198" w:rsidRDefault="00B92198" w:rsidP="00FC181B">
            <w:pPr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1</w:t>
            </w:r>
          </w:p>
        </w:tc>
        <w:tc>
          <w:tcPr>
            <w:tcW w:w="4328" w:type="dxa"/>
          </w:tcPr>
          <w:p w14:paraId="2634CF25" w14:textId="77777777" w:rsidR="00B92198" w:rsidRPr="00B92198" w:rsidRDefault="00B92198" w:rsidP="00FC181B">
            <w:pPr>
              <w:ind w:left="110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Bukit Darmo Golf</w:t>
            </w:r>
          </w:p>
        </w:tc>
        <w:tc>
          <w:tcPr>
            <w:tcW w:w="5040" w:type="dxa"/>
          </w:tcPr>
          <w:p w14:paraId="52FB8180" w14:textId="77777777" w:rsidR="00B92198" w:rsidRPr="00B92198" w:rsidRDefault="00B92198" w:rsidP="00FC181B">
            <w:pPr>
              <w:ind w:left="109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439D5C2E" w14:textId="77777777" w:rsidTr="00FC181B">
        <w:trPr>
          <w:trHeight w:val="316"/>
        </w:trPr>
        <w:tc>
          <w:tcPr>
            <w:tcW w:w="558" w:type="dxa"/>
          </w:tcPr>
          <w:p w14:paraId="4EE686A5" w14:textId="77777777" w:rsidR="00B92198" w:rsidRPr="00B92198" w:rsidRDefault="00B92198" w:rsidP="00FC181B">
            <w:pPr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2</w:t>
            </w:r>
          </w:p>
        </w:tc>
        <w:tc>
          <w:tcPr>
            <w:tcW w:w="4328" w:type="dxa"/>
          </w:tcPr>
          <w:p w14:paraId="7CC8375D" w14:textId="77777777" w:rsidR="00B92198" w:rsidRPr="00B92198" w:rsidRDefault="00B92198" w:rsidP="00FC181B">
            <w:pPr>
              <w:ind w:left="110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Son Ga Restaurant</w:t>
            </w:r>
          </w:p>
        </w:tc>
        <w:tc>
          <w:tcPr>
            <w:tcW w:w="5040" w:type="dxa"/>
          </w:tcPr>
          <w:p w14:paraId="2800D94E" w14:textId="77777777" w:rsidR="00B92198" w:rsidRPr="00B92198" w:rsidRDefault="00B92198" w:rsidP="00FC181B">
            <w:pPr>
              <w:ind w:left="109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501876AD" w14:textId="77777777" w:rsidTr="00FC181B">
        <w:trPr>
          <w:trHeight w:val="311"/>
        </w:trPr>
        <w:tc>
          <w:tcPr>
            <w:tcW w:w="558" w:type="dxa"/>
          </w:tcPr>
          <w:p w14:paraId="06E61832" w14:textId="77777777" w:rsidR="00B92198" w:rsidRPr="00B92198" w:rsidRDefault="00B92198" w:rsidP="00FC181B">
            <w:pPr>
              <w:spacing w:before="7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3</w:t>
            </w:r>
          </w:p>
        </w:tc>
        <w:tc>
          <w:tcPr>
            <w:tcW w:w="4328" w:type="dxa"/>
          </w:tcPr>
          <w:p w14:paraId="443AF494" w14:textId="77777777" w:rsidR="00B92198" w:rsidRPr="00B92198" w:rsidRDefault="00B92198" w:rsidP="00FC181B">
            <w:pPr>
              <w:spacing w:before="7"/>
              <w:ind w:left="110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Okinawa Sushi (Group)</w:t>
            </w:r>
          </w:p>
        </w:tc>
        <w:tc>
          <w:tcPr>
            <w:tcW w:w="5040" w:type="dxa"/>
          </w:tcPr>
          <w:p w14:paraId="24C5B75F" w14:textId="77777777" w:rsidR="00B92198" w:rsidRPr="00B92198" w:rsidRDefault="00B92198" w:rsidP="00FC181B">
            <w:pPr>
              <w:spacing w:before="7"/>
              <w:ind w:left="109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7772AFCF" w14:textId="77777777" w:rsidTr="00FC181B">
        <w:trPr>
          <w:trHeight w:val="315"/>
        </w:trPr>
        <w:tc>
          <w:tcPr>
            <w:tcW w:w="558" w:type="dxa"/>
          </w:tcPr>
          <w:p w14:paraId="558DA968" w14:textId="77777777" w:rsidR="00B92198" w:rsidRPr="00B92198" w:rsidRDefault="00B92198" w:rsidP="00FC181B">
            <w:pPr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4</w:t>
            </w:r>
          </w:p>
        </w:tc>
        <w:tc>
          <w:tcPr>
            <w:tcW w:w="4328" w:type="dxa"/>
          </w:tcPr>
          <w:p w14:paraId="36A8DD76" w14:textId="77777777" w:rsidR="00B92198" w:rsidRPr="00B92198" w:rsidRDefault="00B92198" w:rsidP="00FC181B">
            <w:pPr>
              <w:ind w:left="110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Sumibian</w:t>
            </w:r>
          </w:p>
        </w:tc>
        <w:tc>
          <w:tcPr>
            <w:tcW w:w="5040" w:type="dxa"/>
          </w:tcPr>
          <w:p w14:paraId="0744DA2D" w14:textId="77777777" w:rsidR="00B92198" w:rsidRPr="00B92198" w:rsidRDefault="00B92198" w:rsidP="00FC181B">
            <w:pPr>
              <w:ind w:left="109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71C961C7" w14:textId="77777777" w:rsidTr="00FC181B">
        <w:trPr>
          <w:trHeight w:val="315"/>
        </w:trPr>
        <w:tc>
          <w:tcPr>
            <w:tcW w:w="558" w:type="dxa"/>
          </w:tcPr>
          <w:p w14:paraId="05CF92A3" w14:textId="77777777" w:rsidR="00B92198" w:rsidRPr="00B92198" w:rsidRDefault="00B92198" w:rsidP="00FC181B">
            <w:pPr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5</w:t>
            </w:r>
          </w:p>
        </w:tc>
        <w:tc>
          <w:tcPr>
            <w:tcW w:w="4328" w:type="dxa"/>
          </w:tcPr>
          <w:p w14:paraId="07392334" w14:textId="77777777" w:rsidR="00B92198" w:rsidRPr="00B92198" w:rsidRDefault="00B92198" w:rsidP="00FC181B">
            <w:pPr>
              <w:ind w:left="110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Toast Jam Factory</w:t>
            </w:r>
          </w:p>
        </w:tc>
        <w:tc>
          <w:tcPr>
            <w:tcW w:w="5040" w:type="dxa"/>
          </w:tcPr>
          <w:p w14:paraId="360826E8" w14:textId="77777777" w:rsidR="00B92198" w:rsidRPr="00B92198" w:rsidRDefault="00B92198" w:rsidP="00FC181B">
            <w:pPr>
              <w:ind w:left="109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78F1F415" w14:textId="77777777" w:rsidTr="00FC181B">
        <w:trPr>
          <w:trHeight w:val="316"/>
        </w:trPr>
        <w:tc>
          <w:tcPr>
            <w:tcW w:w="558" w:type="dxa"/>
          </w:tcPr>
          <w:p w14:paraId="55B904C8" w14:textId="77777777" w:rsidR="00B92198" w:rsidRPr="00B92198" w:rsidRDefault="00B92198" w:rsidP="00FC181B">
            <w:pPr>
              <w:spacing w:before="12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6</w:t>
            </w:r>
          </w:p>
        </w:tc>
        <w:tc>
          <w:tcPr>
            <w:tcW w:w="4328" w:type="dxa"/>
          </w:tcPr>
          <w:p w14:paraId="35F93F4E" w14:textId="77777777" w:rsidR="00B92198" w:rsidRPr="00B92198" w:rsidRDefault="00B92198" w:rsidP="00FC181B">
            <w:pPr>
              <w:spacing w:before="12"/>
              <w:ind w:left="110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Demandailing Cafe (Group)</w:t>
            </w:r>
          </w:p>
        </w:tc>
        <w:tc>
          <w:tcPr>
            <w:tcW w:w="5040" w:type="dxa"/>
          </w:tcPr>
          <w:p w14:paraId="35FE543A" w14:textId="77777777" w:rsidR="00B92198" w:rsidRPr="00B92198" w:rsidRDefault="00B92198" w:rsidP="00FC181B">
            <w:pPr>
              <w:spacing w:before="12"/>
              <w:ind w:left="109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26A7EBC4" w14:textId="77777777" w:rsidTr="00FC181B">
        <w:trPr>
          <w:trHeight w:val="316"/>
        </w:trPr>
        <w:tc>
          <w:tcPr>
            <w:tcW w:w="558" w:type="dxa"/>
          </w:tcPr>
          <w:p w14:paraId="752DC09D" w14:textId="77777777" w:rsidR="00B92198" w:rsidRPr="00B92198" w:rsidRDefault="00B92198" w:rsidP="00FC181B">
            <w:pPr>
              <w:ind w:left="19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7</w:t>
            </w:r>
          </w:p>
        </w:tc>
        <w:tc>
          <w:tcPr>
            <w:tcW w:w="4328" w:type="dxa"/>
          </w:tcPr>
          <w:p w14:paraId="774331F4" w14:textId="77777777" w:rsidR="00B92198" w:rsidRPr="00B92198" w:rsidRDefault="00B92198" w:rsidP="00FC181B">
            <w:pPr>
              <w:ind w:left="108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Depot Soto Pak Sadi</w:t>
            </w:r>
          </w:p>
        </w:tc>
        <w:tc>
          <w:tcPr>
            <w:tcW w:w="5040" w:type="dxa"/>
          </w:tcPr>
          <w:p w14:paraId="67E065A2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5DF97B9C" w14:textId="77777777" w:rsidTr="00FC181B">
        <w:trPr>
          <w:trHeight w:val="311"/>
        </w:trPr>
        <w:tc>
          <w:tcPr>
            <w:tcW w:w="558" w:type="dxa"/>
          </w:tcPr>
          <w:p w14:paraId="130C97F8" w14:textId="77777777" w:rsidR="00B92198" w:rsidRPr="00B92198" w:rsidRDefault="00B92198" w:rsidP="00FC181B">
            <w:pPr>
              <w:spacing w:before="7"/>
              <w:ind w:left="19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8</w:t>
            </w:r>
          </w:p>
        </w:tc>
        <w:tc>
          <w:tcPr>
            <w:tcW w:w="4328" w:type="dxa"/>
          </w:tcPr>
          <w:p w14:paraId="652ECFCC" w14:textId="77777777" w:rsidR="00B92198" w:rsidRPr="00B92198" w:rsidRDefault="00B92198" w:rsidP="00FC181B">
            <w:pPr>
              <w:spacing w:before="7"/>
              <w:ind w:left="108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color w:val="000000"/>
                <w:sz w:val="24"/>
                <w:szCs w:val="24"/>
                <w:shd w:val="clear" w:color="auto" w:fill="FFFFFF"/>
              </w:rPr>
              <w:t xml:space="preserve">GoodFellas </w:t>
            </w: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Barbershop (Group)</w:t>
            </w:r>
          </w:p>
        </w:tc>
        <w:tc>
          <w:tcPr>
            <w:tcW w:w="5040" w:type="dxa"/>
          </w:tcPr>
          <w:p w14:paraId="4FE6A29F" w14:textId="77777777" w:rsidR="00B92198" w:rsidRPr="00B92198" w:rsidRDefault="00B92198" w:rsidP="00FC181B">
            <w:pPr>
              <w:spacing w:before="7"/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 &amp; Malang</w:t>
            </w:r>
          </w:p>
        </w:tc>
      </w:tr>
      <w:tr w:rsidR="00B92198" w:rsidRPr="00B92198" w14:paraId="4A545E63" w14:textId="77777777" w:rsidTr="00FC181B">
        <w:trPr>
          <w:trHeight w:val="316"/>
        </w:trPr>
        <w:tc>
          <w:tcPr>
            <w:tcW w:w="558" w:type="dxa"/>
          </w:tcPr>
          <w:p w14:paraId="4708054F" w14:textId="77777777" w:rsidR="00B92198" w:rsidRPr="00B92198" w:rsidRDefault="00B92198" w:rsidP="00FC181B">
            <w:pPr>
              <w:ind w:left="19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9</w:t>
            </w:r>
          </w:p>
        </w:tc>
        <w:tc>
          <w:tcPr>
            <w:tcW w:w="4328" w:type="dxa"/>
          </w:tcPr>
          <w:p w14:paraId="19C08849" w14:textId="77777777" w:rsidR="00B92198" w:rsidRPr="00B92198" w:rsidRDefault="00B92198" w:rsidP="00FC181B">
            <w:pPr>
              <w:ind w:left="108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Kokumi (Group)</w:t>
            </w:r>
          </w:p>
        </w:tc>
        <w:tc>
          <w:tcPr>
            <w:tcW w:w="5040" w:type="dxa"/>
          </w:tcPr>
          <w:p w14:paraId="0A39112B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22DD5CA0" w14:textId="77777777" w:rsidTr="00FC181B">
        <w:trPr>
          <w:trHeight w:val="283"/>
        </w:trPr>
        <w:tc>
          <w:tcPr>
            <w:tcW w:w="558" w:type="dxa"/>
          </w:tcPr>
          <w:p w14:paraId="21B5C58C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10</w:t>
            </w:r>
          </w:p>
        </w:tc>
        <w:tc>
          <w:tcPr>
            <w:tcW w:w="4328" w:type="dxa"/>
          </w:tcPr>
          <w:p w14:paraId="55684D92" w14:textId="77777777" w:rsidR="00B92198" w:rsidRPr="00B92198" w:rsidRDefault="00B92198" w:rsidP="00FC181B">
            <w:pPr>
              <w:spacing w:line="292" w:lineRule="exact"/>
              <w:ind w:left="108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Warung Mbok Ndowerr</w:t>
            </w:r>
          </w:p>
        </w:tc>
        <w:tc>
          <w:tcPr>
            <w:tcW w:w="5040" w:type="dxa"/>
          </w:tcPr>
          <w:p w14:paraId="1D74BF58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7F8BB4FD" w14:textId="77777777" w:rsidTr="00FC181B">
        <w:trPr>
          <w:trHeight w:val="312"/>
        </w:trPr>
        <w:tc>
          <w:tcPr>
            <w:tcW w:w="558" w:type="dxa"/>
          </w:tcPr>
          <w:p w14:paraId="21372ECF" w14:textId="77777777" w:rsidR="00B92198" w:rsidRPr="00B92198" w:rsidRDefault="00B92198" w:rsidP="00FC181B">
            <w:pPr>
              <w:spacing w:before="7"/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11</w:t>
            </w:r>
          </w:p>
        </w:tc>
        <w:tc>
          <w:tcPr>
            <w:tcW w:w="4328" w:type="dxa"/>
          </w:tcPr>
          <w:p w14:paraId="5D0B7604" w14:textId="77777777" w:rsidR="00B92198" w:rsidRPr="00B92198" w:rsidRDefault="00B92198" w:rsidP="00FC181B">
            <w:pPr>
              <w:spacing w:before="7"/>
              <w:ind w:left="108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Ada Apa Dengan Kopi (AADK) - Group</w:t>
            </w:r>
          </w:p>
        </w:tc>
        <w:tc>
          <w:tcPr>
            <w:tcW w:w="5040" w:type="dxa"/>
          </w:tcPr>
          <w:p w14:paraId="1BBB67D9" w14:textId="77777777" w:rsidR="00B92198" w:rsidRPr="00B92198" w:rsidRDefault="00B92198" w:rsidP="00FC181B">
            <w:pPr>
              <w:spacing w:before="7"/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623CCA0E" w14:textId="77777777" w:rsidTr="00FC181B">
        <w:trPr>
          <w:trHeight w:val="315"/>
        </w:trPr>
        <w:tc>
          <w:tcPr>
            <w:tcW w:w="558" w:type="dxa"/>
          </w:tcPr>
          <w:p w14:paraId="2DAB40DA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12</w:t>
            </w:r>
          </w:p>
        </w:tc>
        <w:tc>
          <w:tcPr>
            <w:tcW w:w="4328" w:type="dxa"/>
          </w:tcPr>
          <w:p w14:paraId="1DE3B740" w14:textId="77777777" w:rsidR="00B92198" w:rsidRPr="00B92198" w:rsidRDefault="00B92198" w:rsidP="00FC181B">
            <w:pPr>
              <w:ind w:left="108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 xml:space="preserve">Hello Donuts </w:t>
            </w:r>
          </w:p>
        </w:tc>
        <w:tc>
          <w:tcPr>
            <w:tcW w:w="5040" w:type="dxa"/>
          </w:tcPr>
          <w:p w14:paraId="43F9D3BD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39EB79B4" w14:textId="77777777" w:rsidTr="00FC181B">
        <w:trPr>
          <w:trHeight w:val="316"/>
        </w:trPr>
        <w:tc>
          <w:tcPr>
            <w:tcW w:w="558" w:type="dxa"/>
          </w:tcPr>
          <w:p w14:paraId="51207777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13</w:t>
            </w:r>
          </w:p>
        </w:tc>
        <w:tc>
          <w:tcPr>
            <w:tcW w:w="4328" w:type="dxa"/>
          </w:tcPr>
          <w:p w14:paraId="6593FE26" w14:textId="77777777" w:rsidR="00B92198" w:rsidRPr="00B92198" w:rsidRDefault="00B92198" w:rsidP="00FC181B">
            <w:pPr>
              <w:ind w:left="108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Kotakami</w:t>
            </w:r>
          </w:p>
        </w:tc>
        <w:tc>
          <w:tcPr>
            <w:tcW w:w="5040" w:type="dxa"/>
          </w:tcPr>
          <w:p w14:paraId="7989E38C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15D2FDAE" w14:textId="77777777" w:rsidTr="00FC181B">
        <w:trPr>
          <w:trHeight w:val="315"/>
        </w:trPr>
        <w:tc>
          <w:tcPr>
            <w:tcW w:w="558" w:type="dxa"/>
          </w:tcPr>
          <w:p w14:paraId="19A8D45F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14</w:t>
            </w:r>
          </w:p>
        </w:tc>
        <w:tc>
          <w:tcPr>
            <w:tcW w:w="4328" w:type="dxa"/>
          </w:tcPr>
          <w:p w14:paraId="7CE7FC27" w14:textId="77777777" w:rsidR="00B92198" w:rsidRPr="00B92198" w:rsidRDefault="00B92198" w:rsidP="00FC181B">
            <w:pPr>
              <w:ind w:left="108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Tea Break</w:t>
            </w:r>
          </w:p>
        </w:tc>
        <w:tc>
          <w:tcPr>
            <w:tcW w:w="5040" w:type="dxa"/>
          </w:tcPr>
          <w:p w14:paraId="6AC1547C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219F1429" w14:textId="77777777" w:rsidTr="00FC181B">
        <w:trPr>
          <w:trHeight w:val="312"/>
        </w:trPr>
        <w:tc>
          <w:tcPr>
            <w:tcW w:w="558" w:type="dxa"/>
          </w:tcPr>
          <w:p w14:paraId="5A5AAD83" w14:textId="77777777" w:rsidR="00B92198" w:rsidRPr="00B92198" w:rsidRDefault="00B92198" w:rsidP="00FC181B">
            <w:pPr>
              <w:spacing w:before="7"/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15</w:t>
            </w:r>
          </w:p>
        </w:tc>
        <w:tc>
          <w:tcPr>
            <w:tcW w:w="4328" w:type="dxa"/>
          </w:tcPr>
          <w:p w14:paraId="63BF685C" w14:textId="77777777" w:rsidR="00B92198" w:rsidRPr="00B92198" w:rsidRDefault="00B92198" w:rsidP="00FC181B">
            <w:pPr>
              <w:spacing w:before="7"/>
              <w:ind w:left="108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Burger Bangor</w:t>
            </w:r>
          </w:p>
        </w:tc>
        <w:tc>
          <w:tcPr>
            <w:tcW w:w="5040" w:type="dxa"/>
          </w:tcPr>
          <w:p w14:paraId="41136F3B" w14:textId="77777777" w:rsidR="00B92198" w:rsidRPr="00B92198" w:rsidRDefault="00B92198" w:rsidP="00FC181B">
            <w:pPr>
              <w:spacing w:before="7"/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46D42FF2" w14:textId="77777777" w:rsidTr="00FC181B">
        <w:trPr>
          <w:trHeight w:val="316"/>
        </w:trPr>
        <w:tc>
          <w:tcPr>
            <w:tcW w:w="558" w:type="dxa"/>
          </w:tcPr>
          <w:p w14:paraId="6ED527AF" w14:textId="77777777" w:rsidR="00B92198" w:rsidRPr="00B92198" w:rsidRDefault="00B92198" w:rsidP="00FC181B">
            <w:pPr>
              <w:spacing w:before="12"/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16</w:t>
            </w:r>
          </w:p>
        </w:tc>
        <w:tc>
          <w:tcPr>
            <w:tcW w:w="4328" w:type="dxa"/>
          </w:tcPr>
          <w:p w14:paraId="026046A9" w14:textId="77777777" w:rsidR="00B92198" w:rsidRPr="00B92198" w:rsidRDefault="00B92198" w:rsidP="00FC181B">
            <w:pPr>
              <w:spacing w:before="12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 xml:space="preserve">  Thirty Three Brew (Group)</w:t>
            </w:r>
          </w:p>
        </w:tc>
        <w:tc>
          <w:tcPr>
            <w:tcW w:w="5040" w:type="dxa"/>
          </w:tcPr>
          <w:p w14:paraId="42836C07" w14:textId="77777777" w:rsidR="00B92198" w:rsidRPr="00B92198" w:rsidRDefault="00B92198" w:rsidP="00FC181B">
            <w:pPr>
              <w:spacing w:before="12"/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1ED642BF" w14:textId="77777777" w:rsidTr="00FC181B">
        <w:trPr>
          <w:trHeight w:val="315"/>
        </w:trPr>
        <w:tc>
          <w:tcPr>
            <w:tcW w:w="558" w:type="dxa"/>
          </w:tcPr>
          <w:p w14:paraId="55403ADE" w14:textId="77777777" w:rsidR="00B92198" w:rsidRPr="00B92198" w:rsidRDefault="00B92198" w:rsidP="00FC181B">
            <w:pPr>
              <w:spacing w:line="284" w:lineRule="exact"/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17</w:t>
            </w:r>
          </w:p>
        </w:tc>
        <w:tc>
          <w:tcPr>
            <w:tcW w:w="4328" w:type="dxa"/>
          </w:tcPr>
          <w:p w14:paraId="1C1F3C54" w14:textId="77777777" w:rsidR="00B92198" w:rsidRPr="00B92198" w:rsidRDefault="00B92198" w:rsidP="00FC181B">
            <w:pPr>
              <w:spacing w:line="284" w:lineRule="exact"/>
              <w:ind w:left="108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UniKitchen</w:t>
            </w:r>
          </w:p>
        </w:tc>
        <w:tc>
          <w:tcPr>
            <w:tcW w:w="5040" w:type="dxa"/>
          </w:tcPr>
          <w:p w14:paraId="755A28A5" w14:textId="77777777" w:rsidR="00B92198" w:rsidRPr="00B92198" w:rsidRDefault="00B92198" w:rsidP="00FC181B">
            <w:pPr>
              <w:spacing w:line="284" w:lineRule="exact"/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09503D10" w14:textId="77777777" w:rsidTr="00FC181B">
        <w:trPr>
          <w:trHeight w:val="310"/>
        </w:trPr>
        <w:tc>
          <w:tcPr>
            <w:tcW w:w="558" w:type="dxa"/>
          </w:tcPr>
          <w:p w14:paraId="1CCB5628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18</w:t>
            </w:r>
          </w:p>
        </w:tc>
        <w:tc>
          <w:tcPr>
            <w:tcW w:w="4328" w:type="dxa"/>
          </w:tcPr>
          <w:p w14:paraId="3FB4FBEC" w14:textId="77777777" w:rsidR="00B92198" w:rsidRPr="00B92198" w:rsidRDefault="00B92198" w:rsidP="00FC181B">
            <w:pPr>
              <w:shd w:val="clear" w:color="auto" w:fill="FFFFFF"/>
              <w:outlineLvl w:val="1"/>
              <w:rPr>
                <w:rFonts w:asciiTheme="majorHAnsi" w:eastAsia="Times New Roman" w:hAnsiTheme="majorHAnsi" w:cs="Arial"/>
                <w:b w:val="0"/>
                <w:bCs/>
                <w:color w:val="202124"/>
                <w:sz w:val="24"/>
                <w:szCs w:val="24"/>
              </w:rPr>
            </w:pPr>
            <w:r w:rsidRPr="00B92198">
              <w:rPr>
                <w:rFonts w:asciiTheme="majorHAnsi" w:eastAsia="Times New Roman" w:hAnsiTheme="majorHAnsi" w:cs="Arial"/>
                <w:b w:val="0"/>
                <w:bCs/>
                <w:color w:val="202124"/>
                <w:sz w:val="24"/>
                <w:szCs w:val="24"/>
              </w:rPr>
              <w:t xml:space="preserve">  Havana Reflexology (Group)</w:t>
            </w:r>
          </w:p>
        </w:tc>
        <w:tc>
          <w:tcPr>
            <w:tcW w:w="5040" w:type="dxa"/>
          </w:tcPr>
          <w:p w14:paraId="1D3159D7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 &amp; Malang</w:t>
            </w:r>
          </w:p>
        </w:tc>
      </w:tr>
      <w:tr w:rsidR="00B92198" w:rsidRPr="00B92198" w14:paraId="226D7100" w14:textId="77777777" w:rsidTr="00FC181B">
        <w:trPr>
          <w:trHeight w:val="316"/>
        </w:trPr>
        <w:tc>
          <w:tcPr>
            <w:tcW w:w="558" w:type="dxa"/>
          </w:tcPr>
          <w:p w14:paraId="66434BE1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  <w:t>19</w:t>
            </w:r>
          </w:p>
        </w:tc>
        <w:tc>
          <w:tcPr>
            <w:tcW w:w="4328" w:type="dxa"/>
          </w:tcPr>
          <w:p w14:paraId="3EC2D200" w14:textId="77777777" w:rsidR="00B92198" w:rsidRPr="00B92198" w:rsidRDefault="00B92198" w:rsidP="00FC181B">
            <w:pPr>
              <w:ind w:left="108"/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  <w:t>Toko Kopi Padma</w:t>
            </w:r>
          </w:p>
        </w:tc>
        <w:tc>
          <w:tcPr>
            <w:tcW w:w="5040" w:type="dxa"/>
          </w:tcPr>
          <w:p w14:paraId="52FF2CFB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  <w:t>Surabaya</w:t>
            </w:r>
          </w:p>
        </w:tc>
      </w:tr>
      <w:tr w:rsidR="00B92198" w:rsidRPr="00B92198" w14:paraId="05BFE9B6" w14:textId="77777777" w:rsidTr="00FC181B">
        <w:trPr>
          <w:trHeight w:val="316"/>
        </w:trPr>
        <w:tc>
          <w:tcPr>
            <w:tcW w:w="558" w:type="dxa"/>
          </w:tcPr>
          <w:p w14:paraId="5B94E258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  <w:t>20</w:t>
            </w:r>
          </w:p>
        </w:tc>
        <w:tc>
          <w:tcPr>
            <w:tcW w:w="4328" w:type="dxa"/>
          </w:tcPr>
          <w:p w14:paraId="79BC1F89" w14:textId="77777777" w:rsidR="00B92198" w:rsidRPr="00B92198" w:rsidRDefault="00B92198" w:rsidP="00FC181B">
            <w:pPr>
              <w:ind w:left="108"/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  <w:t>Warunk Upnormal</w:t>
            </w:r>
          </w:p>
        </w:tc>
        <w:tc>
          <w:tcPr>
            <w:tcW w:w="5040" w:type="dxa"/>
          </w:tcPr>
          <w:p w14:paraId="4112B53E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  <w:t>Surabaya</w:t>
            </w:r>
          </w:p>
        </w:tc>
      </w:tr>
      <w:tr w:rsidR="00B92198" w:rsidRPr="00B92198" w14:paraId="19D7C62E" w14:textId="77777777" w:rsidTr="00FC181B">
        <w:trPr>
          <w:trHeight w:val="316"/>
        </w:trPr>
        <w:tc>
          <w:tcPr>
            <w:tcW w:w="558" w:type="dxa"/>
          </w:tcPr>
          <w:p w14:paraId="2E75AAF5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  <w:t>21</w:t>
            </w:r>
          </w:p>
        </w:tc>
        <w:tc>
          <w:tcPr>
            <w:tcW w:w="4328" w:type="dxa"/>
          </w:tcPr>
          <w:p w14:paraId="732C498D" w14:textId="77777777" w:rsidR="00B92198" w:rsidRPr="00B92198" w:rsidRDefault="00B92198" w:rsidP="00FC181B">
            <w:pPr>
              <w:ind w:left="108"/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  <w:t>Kuweh Surabaya</w:t>
            </w:r>
          </w:p>
        </w:tc>
        <w:tc>
          <w:tcPr>
            <w:tcW w:w="5040" w:type="dxa"/>
          </w:tcPr>
          <w:p w14:paraId="050E8A2E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  <w:t>Surabaya</w:t>
            </w:r>
          </w:p>
        </w:tc>
      </w:tr>
      <w:tr w:rsidR="00B92198" w:rsidRPr="00B92198" w14:paraId="07E33AEE" w14:textId="77777777" w:rsidTr="00FC181B">
        <w:trPr>
          <w:trHeight w:val="316"/>
        </w:trPr>
        <w:tc>
          <w:tcPr>
            <w:tcW w:w="558" w:type="dxa"/>
          </w:tcPr>
          <w:p w14:paraId="05DA806C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  <w:t>22</w:t>
            </w:r>
          </w:p>
        </w:tc>
        <w:tc>
          <w:tcPr>
            <w:tcW w:w="4328" w:type="dxa"/>
          </w:tcPr>
          <w:p w14:paraId="2A7D5B12" w14:textId="77777777" w:rsidR="00B92198" w:rsidRPr="00B92198" w:rsidRDefault="00B92198" w:rsidP="00FC181B">
            <w:pPr>
              <w:ind w:left="108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SAGA Restaurant Japanese (Group)</w:t>
            </w:r>
          </w:p>
        </w:tc>
        <w:tc>
          <w:tcPr>
            <w:tcW w:w="5040" w:type="dxa"/>
          </w:tcPr>
          <w:p w14:paraId="261B7EFB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  <w:t>Surabaya</w:t>
            </w:r>
          </w:p>
        </w:tc>
      </w:tr>
      <w:tr w:rsidR="00B92198" w:rsidRPr="00B92198" w14:paraId="788EFC43" w14:textId="77777777" w:rsidTr="00FC181B">
        <w:trPr>
          <w:trHeight w:val="316"/>
        </w:trPr>
        <w:tc>
          <w:tcPr>
            <w:tcW w:w="558" w:type="dxa"/>
          </w:tcPr>
          <w:p w14:paraId="33586479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  <w:t>23</w:t>
            </w:r>
          </w:p>
        </w:tc>
        <w:tc>
          <w:tcPr>
            <w:tcW w:w="4328" w:type="dxa"/>
          </w:tcPr>
          <w:p w14:paraId="61134FA5" w14:textId="77777777" w:rsidR="00B92198" w:rsidRPr="00B92198" w:rsidRDefault="00B92198" w:rsidP="00FC181B">
            <w:pPr>
              <w:ind w:left="108"/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</w:pPr>
            <w:r w:rsidRPr="00B92198">
              <w:rPr>
                <w:rFonts w:asciiTheme="majorHAnsi" w:hAnsiTheme="majorHAnsi" w:cs="Calibri"/>
                <w:b w:val="0"/>
                <w:bCs/>
                <w:color w:val="202124"/>
                <w:sz w:val="24"/>
                <w:szCs w:val="24"/>
              </w:rPr>
              <w:t>Asinan Queen (Group)</w:t>
            </w:r>
          </w:p>
        </w:tc>
        <w:tc>
          <w:tcPr>
            <w:tcW w:w="5040" w:type="dxa"/>
          </w:tcPr>
          <w:p w14:paraId="3CE3570A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  <w:t>Surabaya</w:t>
            </w:r>
          </w:p>
        </w:tc>
      </w:tr>
      <w:tr w:rsidR="00B92198" w:rsidRPr="00B92198" w14:paraId="42EAE6A4" w14:textId="77777777" w:rsidTr="00FC181B">
        <w:trPr>
          <w:trHeight w:val="316"/>
        </w:trPr>
        <w:tc>
          <w:tcPr>
            <w:tcW w:w="558" w:type="dxa"/>
          </w:tcPr>
          <w:p w14:paraId="20708A2E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  <w:t>2</w:t>
            </w: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4</w:t>
            </w:r>
          </w:p>
        </w:tc>
        <w:tc>
          <w:tcPr>
            <w:tcW w:w="4328" w:type="dxa"/>
          </w:tcPr>
          <w:p w14:paraId="1871D9A9" w14:textId="77777777" w:rsidR="00B92198" w:rsidRPr="00B92198" w:rsidRDefault="00B92198" w:rsidP="00FC181B">
            <w:pPr>
              <w:ind w:left="108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  <w:t>Kuliner Rujak</w:t>
            </w: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 xml:space="preserve"> (Group)</w:t>
            </w:r>
          </w:p>
        </w:tc>
        <w:tc>
          <w:tcPr>
            <w:tcW w:w="5040" w:type="dxa"/>
          </w:tcPr>
          <w:p w14:paraId="62B7DECA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  <w:lang w:val="id-ID"/>
              </w:rPr>
              <w:t>Surabaya</w:t>
            </w:r>
          </w:p>
        </w:tc>
      </w:tr>
      <w:tr w:rsidR="00B92198" w:rsidRPr="00B92198" w14:paraId="5F3077CE" w14:textId="77777777" w:rsidTr="00FC181B">
        <w:trPr>
          <w:trHeight w:val="316"/>
        </w:trPr>
        <w:tc>
          <w:tcPr>
            <w:tcW w:w="558" w:type="dxa"/>
          </w:tcPr>
          <w:p w14:paraId="489EF3B3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25</w:t>
            </w:r>
          </w:p>
        </w:tc>
        <w:tc>
          <w:tcPr>
            <w:tcW w:w="4328" w:type="dxa"/>
          </w:tcPr>
          <w:p w14:paraId="14F7F6DE" w14:textId="77777777" w:rsidR="00B92198" w:rsidRPr="00B92198" w:rsidRDefault="00B92198" w:rsidP="00FC181B">
            <w:pPr>
              <w:ind w:left="108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Es Teh Indonesia</w:t>
            </w:r>
          </w:p>
        </w:tc>
        <w:tc>
          <w:tcPr>
            <w:tcW w:w="5040" w:type="dxa"/>
          </w:tcPr>
          <w:p w14:paraId="07C65827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03C23F1C" w14:textId="77777777" w:rsidTr="00FC181B">
        <w:trPr>
          <w:trHeight w:val="285"/>
        </w:trPr>
        <w:tc>
          <w:tcPr>
            <w:tcW w:w="558" w:type="dxa"/>
            <w:tcBorders>
              <w:bottom w:val="single" w:sz="4" w:space="0" w:color="auto"/>
            </w:tcBorders>
          </w:tcPr>
          <w:p w14:paraId="6170F70C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26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45C25FB3" w14:textId="77777777" w:rsidR="00B92198" w:rsidRPr="00B92198" w:rsidRDefault="00B92198" w:rsidP="00FC181B">
            <w:pPr>
              <w:ind w:left="108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Ah Yat Abalone Restaurant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4CDE35C9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70A7F322" w14:textId="77777777" w:rsidTr="00FC181B">
        <w:trPr>
          <w:trHeight w:val="28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DFBB58A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27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C705AF4" w14:textId="77777777" w:rsidR="00B92198" w:rsidRPr="00B92198" w:rsidRDefault="00B92198" w:rsidP="00FC181B">
            <w:pPr>
              <w:ind w:left="108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 xml:space="preserve">The Pit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D5E2B18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16E87D81" w14:textId="77777777" w:rsidTr="00FC181B">
        <w:trPr>
          <w:trHeight w:val="24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6276120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28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FC5F98A" w14:textId="77777777" w:rsidR="00B92198" w:rsidRPr="00B92198" w:rsidRDefault="00B92198" w:rsidP="00FC181B">
            <w:pPr>
              <w:ind w:left="108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Pho Baba (SAIGON Delight 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9031925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 &amp; Jakarta</w:t>
            </w:r>
          </w:p>
        </w:tc>
      </w:tr>
      <w:tr w:rsidR="00B92198" w:rsidRPr="00B92198" w14:paraId="27574859" w14:textId="77777777" w:rsidTr="00FC181B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0238844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29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E2F80B5" w14:textId="77777777" w:rsidR="00B92198" w:rsidRPr="00B92198" w:rsidRDefault="00B92198" w:rsidP="00FC181B">
            <w:pPr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 xml:space="preserve"> Locaahands 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F6957BA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500F0503" w14:textId="77777777" w:rsidTr="00FC181B">
        <w:trPr>
          <w:trHeight w:val="18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A7F46A3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30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FC5BFEB" w14:textId="77777777" w:rsidR="00B92198" w:rsidRPr="00B92198" w:rsidRDefault="00B92198" w:rsidP="00FC181B">
            <w:pPr>
              <w:ind w:left="108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Alura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0607901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1843ED03" w14:textId="77777777" w:rsidTr="00FC181B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B402246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31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66FBDA2" w14:textId="77777777" w:rsidR="00B92198" w:rsidRPr="00B92198" w:rsidRDefault="00B92198" w:rsidP="00FC181B">
            <w:pPr>
              <w:ind w:left="108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Commoundgrounds 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7CAC066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 &amp; Malang</w:t>
            </w:r>
          </w:p>
        </w:tc>
      </w:tr>
      <w:tr w:rsidR="00B92198" w:rsidRPr="00B92198" w14:paraId="05FC4CF0" w14:textId="77777777" w:rsidTr="00FC181B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0E84B69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32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AA19AE9" w14:textId="77777777" w:rsidR="00B92198" w:rsidRPr="00B92198" w:rsidRDefault="00B92198" w:rsidP="00FC181B">
            <w:pPr>
              <w:ind w:left="108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Eicy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4C0DD72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63E8949B" w14:textId="77777777" w:rsidTr="00FC181B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B204398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lastRenderedPageBreak/>
              <w:t>33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FCDDEBB" w14:textId="77777777" w:rsidR="00B92198" w:rsidRPr="00B92198" w:rsidRDefault="00B92198" w:rsidP="00FC181B">
            <w:pPr>
              <w:ind w:left="108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Moengkopi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7E694D5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3633CD73" w14:textId="77777777" w:rsidTr="00FC181B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C99E76E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34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7506118" w14:textId="77777777" w:rsidR="00B92198" w:rsidRPr="00B92198" w:rsidRDefault="00B92198" w:rsidP="00FC181B">
            <w:pPr>
              <w:ind w:left="108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Smesta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1A9B28F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468CF4A6" w14:textId="77777777" w:rsidTr="00FC181B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C5D82C6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35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A6EE981" w14:textId="77777777" w:rsidR="00B92198" w:rsidRPr="00B92198" w:rsidRDefault="00B92198" w:rsidP="00FC181B">
            <w:pPr>
              <w:ind w:left="108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Dandelion 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C00D233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3C8B88EC" w14:textId="77777777" w:rsidTr="00FC181B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892638A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36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30179CE" w14:textId="77777777" w:rsidR="00B92198" w:rsidRPr="00B92198" w:rsidRDefault="00B92198" w:rsidP="00FC181B">
            <w:pPr>
              <w:ind w:left="108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sz w:val="24"/>
                <w:szCs w:val="24"/>
              </w:rPr>
              <w:t>The   Duck King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AAA910E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74E7F3E7" w14:textId="77777777" w:rsidTr="00FC181B">
        <w:trPr>
          <w:trHeight w:val="28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010A079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37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8E91A86" w14:textId="77777777" w:rsidR="00B92198" w:rsidRPr="00B92198" w:rsidRDefault="00B92198" w:rsidP="00FC181B">
            <w:pPr>
              <w:ind w:left="108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Gelateria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1AB54FC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540E31E5" w14:textId="77777777" w:rsidTr="00FC181B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184D324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38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FA4C70C" w14:textId="77777777" w:rsidR="00B92198" w:rsidRPr="00B92198" w:rsidRDefault="00B92198" w:rsidP="00FC181B">
            <w:pPr>
              <w:ind w:left="108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Carnaby Kitchen 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F74EF53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25CE3F0D" w14:textId="77777777" w:rsidTr="000626ED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F9D09DD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39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6903DCD" w14:textId="77777777" w:rsidR="00B92198" w:rsidRPr="00B92198" w:rsidRDefault="00B92198" w:rsidP="00FC181B">
            <w:pPr>
              <w:ind w:left="108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Dragon Hot Pot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58EE405" w14:textId="4A896DB6" w:rsidR="00B92198" w:rsidRPr="00B92198" w:rsidRDefault="00B92198" w:rsidP="000626ED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3A320536" w14:textId="77777777" w:rsidTr="000626ED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455A824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40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52065CA" w14:textId="77777777" w:rsidR="00B92198" w:rsidRPr="00B92198" w:rsidRDefault="00B92198" w:rsidP="00FC181B">
            <w:pPr>
              <w:ind w:left="108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Saisho Coffee 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6EDC1D7" w14:textId="3870D4AE" w:rsidR="00B92198" w:rsidRPr="00B92198" w:rsidRDefault="000626ED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6F7B67BC" w14:textId="77777777" w:rsidTr="00FC181B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BFEB39F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41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53DADC8" w14:textId="77777777" w:rsidR="00B92198" w:rsidRPr="00B92198" w:rsidRDefault="00B92198" w:rsidP="00FC181B">
            <w:pPr>
              <w:ind w:left="108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sz w:val="24"/>
                <w:szCs w:val="24"/>
              </w:rPr>
              <w:t>Bravo Supermaarket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A40B564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6B81C6FD" w14:textId="77777777" w:rsidTr="00FC181B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C479027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42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07227ED" w14:textId="77777777" w:rsidR="00B92198" w:rsidRPr="00B92198" w:rsidRDefault="00B92198" w:rsidP="00FC181B">
            <w:pPr>
              <w:ind w:left="108"/>
              <w:rPr>
                <w:rFonts w:asciiTheme="majorHAnsi" w:hAnsiTheme="majorHAnsi" w:cstheme="minorHAnsi"/>
                <w:b w:val="0"/>
                <w:bCs/>
                <w:color w:val="000000" w:themeColor="text1"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sz w:val="24"/>
                <w:szCs w:val="24"/>
              </w:rPr>
              <w:t>Club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spacing w:val="-17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sz w:val="24"/>
                <w:szCs w:val="24"/>
              </w:rPr>
              <w:t>Metro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672570A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09543558" w14:textId="77777777" w:rsidTr="00FC181B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CBBC621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43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AACC151" w14:textId="77777777" w:rsidR="00B92198" w:rsidRPr="00B92198" w:rsidRDefault="00B92198" w:rsidP="00FC181B">
            <w:pPr>
              <w:ind w:left="108"/>
              <w:rPr>
                <w:rFonts w:asciiTheme="majorHAnsi" w:hAnsiTheme="majorHAnsi" w:cstheme="minorHAnsi"/>
                <w:b w:val="0"/>
                <w:bCs/>
                <w:color w:val="000000" w:themeColor="text1"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spacing w:val="-1"/>
                <w:w w:val="95"/>
                <w:sz w:val="24"/>
                <w:szCs w:val="24"/>
              </w:rPr>
              <w:t>The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spacing w:val="-14"/>
                <w:w w:val="9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w w:val="95"/>
                <w:sz w:val="24"/>
                <w:szCs w:val="24"/>
              </w:rPr>
              <w:t>After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spacing w:val="-16"/>
                <w:w w:val="9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w w:val="95"/>
                <w:sz w:val="24"/>
                <w:szCs w:val="24"/>
              </w:rPr>
              <w:t>Glam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0813ED4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5BF6778A" w14:textId="77777777" w:rsidTr="00FC181B">
        <w:trPr>
          <w:trHeight w:val="24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E8F1AC6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44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3032BC5" w14:textId="77777777" w:rsidR="00B92198" w:rsidRPr="00B92198" w:rsidRDefault="00B92198" w:rsidP="00FC181B">
            <w:pPr>
              <w:ind w:left="108"/>
              <w:rPr>
                <w:rFonts w:asciiTheme="majorHAnsi" w:hAnsiTheme="majorHAnsi" w:cstheme="minorHAnsi"/>
                <w:b w:val="0"/>
                <w:bCs/>
                <w:color w:val="000000" w:themeColor="text1"/>
                <w:spacing w:val="-1"/>
                <w:w w:val="95"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spacing w:val="-1"/>
                <w:w w:val="95"/>
                <w:sz w:val="24"/>
                <w:szCs w:val="24"/>
              </w:rPr>
              <w:t>Depot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spacing w:val="-9"/>
                <w:w w:val="9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w w:val="95"/>
                <w:sz w:val="24"/>
                <w:szCs w:val="24"/>
              </w:rPr>
              <w:t>Ayam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spacing w:val="-16"/>
                <w:w w:val="9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w w:val="95"/>
                <w:sz w:val="24"/>
                <w:szCs w:val="24"/>
              </w:rPr>
              <w:t>Goreng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spacing w:val="-9"/>
                <w:w w:val="9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w w:val="95"/>
                <w:sz w:val="24"/>
                <w:szCs w:val="24"/>
              </w:rPr>
              <w:t>Jakarta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BB2F890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586D7895" w14:textId="77777777" w:rsidTr="00FC181B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954D110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45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5E503D0" w14:textId="77777777" w:rsidR="00B92198" w:rsidRPr="00B92198" w:rsidRDefault="00B92198" w:rsidP="00FC181B">
            <w:pPr>
              <w:ind w:left="108"/>
              <w:rPr>
                <w:rFonts w:asciiTheme="majorHAnsi" w:hAnsiTheme="majorHAnsi" w:cstheme="minorHAnsi"/>
                <w:b w:val="0"/>
                <w:bCs/>
                <w:color w:val="000000" w:themeColor="text1"/>
                <w:spacing w:val="-1"/>
                <w:w w:val="95"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w w:val="95"/>
                <w:sz w:val="24"/>
                <w:szCs w:val="24"/>
              </w:rPr>
              <w:t>Rakky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spacing w:val="-5"/>
                <w:w w:val="9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w w:val="95"/>
                <w:sz w:val="24"/>
                <w:szCs w:val="24"/>
              </w:rPr>
              <w:t>Japanese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spacing w:val="-6"/>
                <w:w w:val="9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w w:val="95"/>
                <w:sz w:val="24"/>
                <w:szCs w:val="24"/>
              </w:rPr>
              <w:t>Curry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spacing w:val="-9"/>
                <w:w w:val="9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w w:val="95"/>
                <w:sz w:val="24"/>
                <w:szCs w:val="24"/>
              </w:rPr>
              <w:t>Housel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DD03AD3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1317C032" w14:textId="77777777" w:rsidTr="00FC181B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AB7D45A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46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95A73EF" w14:textId="77777777" w:rsidR="00B92198" w:rsidRPr="00B92198" w:rsidRDefault="00B92198" w:rsidP="00FC181B">
            <w:pPr>
              <w:rPr>
                <w:rFonts w:asciiTheme="majorHAnsi" w:hAnsiTheme="majorHAnsi" w:cstheme="minorHAnsi"/>
                <w:b w:val="0"/>
                <w:bCs/>
                <w:color w:val="000000" w:themeColor="text1"/>
                <w:w w:val="95"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sz w:val="24"/>
                <w:szCs w:val="24"/>
              </w:rPr>
              <w:t xml:space="preserve"> Warungku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E1E7FC1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384A012B" w14:textId="77777777" w:rsidTr="00FC181B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134F0AB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47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70193EF" w14:textId="77777777" w:rsidR="00B92198" w:rsidRPr="00B92198" w:rsidRDefault="00B92198" w:rsidP="00FC181B">
            <w:pPr>
              <w:rPr>
                <w:rFonts w:asciiTheme="majorHAnsi" w:hAnsiTheme="majorHAnsi" w:cstheme="minorHAnsi"/>
                <w:b w:val="0"/>
                <w:bCs/>
                <w:color w:val="000000" w:themeColor="text1"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w w:val="95"/>
                <w:sz w:val="24"/>
                <w:szCs w:val="24"/>
              </w:rPr>
              <w:t xml:space="preserve"> The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spacing w:val="-3"/>
                <w:w w:val="9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w w:val="95"/>
                <w:sz w:val="24"/>
                <w:szCs w:val="24"/>
              </w:rPr>
              <w:t>Golden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spacing w:val="-8"/>
                <w:w w:val="9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w w:val="95"/>
                <w:sz w:val="24"/>
                <w:szCs w:val="24"/>
              </w:rPr>
              <w:t>Saffron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spacing w:val="-77"/>
                <w:w w:val="9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sz w:val="24"/>
                <w:szCs w:val="24"/>
              </w:rPr>
              <w:t>Jayanata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294FA0F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600DD3DB" w14:textId="77777777" w:rsidTr="00FC181B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A1BA1CC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48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11AB40C" w14:textId="77777777" w:rsidR="00B92198" w:rsidRPr="00B92198" w:rsidRDefault="00B92198" w:rsidP="00FC181B">
            <w:pPr>
              <w:rPr>
                <w:rFonts w:asciiTheme="majorHAnsi" w:hAnsiTheme="majorHAnsi" w:cstheme="minorHAnsi"/>
                <w:b w:val="0"/>
                <w:bCs/>
                <w:color w:val="000000" w:themeColor="text1"/>
                <w:w w:val="95"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sz w:val="24"/>
                <w:szCs w:val="24"/>
              </w:rPr>
              <w:t xml:space="preserve"> The Duck King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spacing w:val="1"/>
                <w:sz w:val="24"/>
                <w:szCs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87A1F41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3FBE4AEE" w14:textId="77777777" w:rsidTr="00FC181B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D857132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49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3544F93" w14:textId="77777777" w:rsidR="00B92198" w:rsidRPr="00B92198" w:rsidRDefault="00B92198" w:rsidP="00FC181B">
            <w:pPr>
              <w:rPr>
                <w:rFonts w:asciiTheme="majorHAnsi" w:hAnsiTheme="majorHAnsi" w:cstheme="minorHAnsi"/>
                <w:b w:val="0"/>
                <w:bCs/>
                <w:color w:val="000000" w:themeColor="text1"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w w:val="95"/>
                <w:sz w:val="24"/>
                <w:szCs w:val="24"/>
              </w:rPr>
              <w:t xml:space="preserve"> Laoban Kopitiam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spacing w:val="1"/>
                <w:w w:val="9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w w:val="95"/>
                <w:sz w:val="24"/>
                <w:szCs w:val="24"/>
              </w:rPr>
              <w:t>SUJI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spacing w:val="-5"/>
                <w:w w:val="9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w w:val="95"/>
                <w:sz w:val="24"/>
                <w:szCs w:val="24"/>
              </w:rPr>
              <w:t>–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spacing w:val="-8"/>
                <w:w w:val="9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w w:val="95"/>
                <w:sz w:val="24"/>
                <w:szCs w:val="24"/>
              </w:rPr>
              <w:t>Suan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spacing w:val="-5"/>
                <w:w w:val="95"/>
                <w:sz w:val="24"/>
                <w:szCs w:val="24"/>
              </w:rPr>
              <w:t xml:space="preserve">  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w w:val="95"/>
                <w:sz w:val="24"/>
                <w:szCs w:val="24"/>
              </w:rPr>
              <w:t>Cai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spacing w:val="-1"/>
                <w:w w:val="95"/>
                <w:sz w:val="24"/>
                <w:szCs w:val="24"/>
              </w:rPr>
              <w:t xml:space="preserve"> 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w w:val="95"/>
                <w:sz w:val="24"/>
                <w:szCs w:val="24"/>
              </w:rPr>
              <w:t>Yu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spacing w:val="-77"/>
                <w:w w:val="95"/>
                <w:sz w:val="24"/>
                <w:szCs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47D8E05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25782040" w14:textId="77777777" w:rsidTr="00FC181B">
        <w:trPr>
          <w:trHeight w:val="34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24D62A2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50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DCD8FFB" w14:textId="77777777" w:rsidR="00B92198" w:rsidRPr="00B92198" w:rsidRDefault="00B92198" w:rsidP="00FC181B">
            <w:pPr>
              <w:rPr>
                <w:rFonts w:asciiTheme="majorHAnsi" w:hAnsiTheme="majorHAnsi" w:cstheme="minorHAnsi"/>
                <w:b w:val="0"/>
                <w:bCs/>
                <w:color w:val="000000" w:themeColor="text1"/>
                <w:w w:val="95"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w w:val="95"/>
                <w:sz w:val="24"/>
                <w:szCs w:val="24"/>
              </w:rPr>
              <w:t>Common-grounds</w:t>
            </w: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spacing w:val="1"/>
                <w:w w:val="95"/>
                <w:sz w:val="24"/>
                <w:szCs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21973B2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424F5593" w14:textId="77777777" w:rsidTr="00FC181B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C79EDA7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51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C9EE534" w14:textId="77777777" w:rsidR="00B92198" w:rsidRPr="00B92198" w:rsidRDefault="00B92198" w:rsidP="00FC181B">
            <w:pPr>
              <w:rPr>
                <w:rFonts w:asciiTheme="majorHAnsi" w:hAnsiTheme="majorHAnsi" w:cstheme="minorHAnsi"/>
                <w:b w:val="0"/>
                <w:bCs/>
                <w:color w:val="000000" w:themeColor="text1"/>
                <w:w w:val="95"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sz w:val="24"/>
                <w:szCs w:val="24"/>
              </w:rPr>
              <w:t>Hacienda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6CBC4F2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2FA59C16" w14:textId="77777777" w:rsidTr="00FC181B">
        <w:trPr>
          <w:trHeight w:val="257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892C430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52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17D52D6" w14:textId="77777777" w:rsidR="00B92198" w:rsidRPr="00B92198" w:rsidRDefault="00B92198" w:rsidP="00FC181B">
            <w:pPr>
              <w:rPr>
                <w:rFonts w:asciiTheme="majorHAnsi" w:hAnsiTheme="majorHAnsi" w:cstheme="minorHAnsi"/>
                <w:b w:val="0"/>
                <w:bCs/>
                <w:color w:val="000000" w:themeColor="text1"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sz w:val="24"/>
                <w:szCs w:val="24"/>
              </w:rPr>
              <w:t>SPBU Shell 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FDF96B6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3482CE7E" w14:textId="77777777" w:rsidTr="00FC181B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F61B4E8" w14:textId="77777777" w:rsidR="00B92198" w:rsidRPr="00B92198" w:rsidRDefault="00B92198" w:rsidP="00FC181B">
            <w:pPr>
              <w:ind w:left="136" w:right="118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53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2661BF8" w14:textId="77777777" w:rsidR="00B92198" w:rsidRPr="00B92198" w:rsidRDefault="00B92198" w:rsidP="00FC181B">
            <w:pPr>
              <w:rPr>
                <w:rFonts w:asciiTheme="majorHAnsi" w:hAnsiTheme="majorHAnsi" w:cstheme="minorHAnsi"/>
                <w:b w:val="0"/>
                <w:bCs/>
                <w:color w:val="000000" w:themeColor="text1"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color w:val="000000" w:themeColor="text1"/>
                <w:sz w:val="24"/>
                <w:szCs w:val="24"/>
              </w:rPr>
              <w:t>Sanlong Steamboat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24BE452" w14:textId="77777777" w:rsidR="00B92198" w:rsidRPr="00B92198" w:rsidRDefault="00B92198" w:rsidP="00FC181B">
            <w:pPr>
              <w:ind w:left="107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7387BFDD" w14:textId="77777777" w:rsidTr="00DC4CBD">
        <w:trPr>
          <w:trHeight w:val="576"/>
        </w:trPr>
        <w:tc>
          <w:tcPr>
            <w:tcW w:w="9926" w:type="dxa"/>
            <w:gridSpan w:val="3"/>
            <w:vAlign w:val="center"/>
          </w:tcPr>
          <w:p w14:paraId="4CAF1364" w14:textId="77777777" w:rsidR="00B92198" w:rsidRPr="00DC4CBD" w:rsidRDefault="00B92198" w:rsidP="00DC4CBD">
            <w:pPr>
              <w:ind w:left="618"/>
              <w:rPr>
                <w:rFonts w:asciiTheme="majorHAnsi" w:hAnsiTheme="majorHAnsi"/>
                <w:sz w:val="24"/>
                <w:szCs w:val="24"/>
              </w:rPr>
            </w:pPr>
            <w:r w:rsidRPr="00DC4CBD">
              <w:rPr>
                <w:rFonts w:asciiTheme="majorHAnsi" w:hAnsiTheme="majorHAnsi"/>
                <w:sz w:val="24"/>
                <w:szCs w:val="24"/>
              </w:rPr>
              <w:t>RUMAH SAKIT/KLINIK</w:t>
            </w:r>
          </w:p>
        </w:tc>
      </w:tr>
      <w:tr w:rsidR="00B92198" w:rsidRPr="00B92198" w14:paraId="1D4D28DF" w14:textId="77777777" w:rsidTr="00FC181B">
        <w:trPr>
          <w:trHeight w:val="315"/>
        </w:trPr>
        <w:tc>
          <w:tcPr>
            <w:tcW w:w="5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867A3" w14:textId="77777777" w:rsidR="00B92198" w:rsidRPr="00B92198" w:rsidRDefault="00B92198" w:rsidP="00FC181B">
            <w:pPr>
              <w:spacing w:line="284" w:lineRule="exact"/>
              <w:ind w:left="19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1</w:t>
            </w:r>
          </w:p>
        </w:tc>
        <w:tc>
          <w:tcPr>
            <w:tcW w:w="4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CB6DA" w14:textId="77777777" w:rsidR="00B92198" w:rsidRPr="00B92198" w:rsidRDefault="00B92198" w:rsidP="00FC181B">
            <w:pPr>
              <w:spacing w:line="284" w:lineRule="exact"/>
              <w:ind w:left="113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RS. PHC</w:t>
            </w:r>
          </w:p>
        </w:tc>
        <w:tc>
          <w:tcPr>
            <w:tcW w:w="5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F8C7C" w14:textId="77777777" w:rsidR="00B92198" w:rsidRPr="00B92198" w:rsidRDefault="00B92198" w:rsidP="00FC181B">
            <w:pPr>
              <w:spacing w:line="284" w:lineRule="exact"/>
              <w:ind w:left="112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7A31D57F" w14:textId="77777777" w:rsidTr="00FC181B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5B2DA" w14:textId="77777777" w:rsidR="00B92198" w:rsidRPr="00B92198" w:rsidRDefault="00B92198" w:rsidP="00FC181B">
            <w:pPr>
              <w:spacing w:before="10" w:line="284" w:lineRule="exact"/>
              <w:ind w:left="19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2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B25BF" w14:textId="77777777" w:rsidR="00B92198" w:rsidRPr="00B92198" w:rsidRDefault="00B92198" w:rsidP="00FC181B">
            <w:pPr>
              <w:spacing w:before="10" w:line="284" w:lineRule="exact"/>
              <w:ind w:left="113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MedicElle Clinic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3CDFA" w14:textId="77777777" w:rsidR="00B92198" w:rsidRPr="00B92198" w:rsidRDefault="00B92198" w:rsidP="00FC181B">
            <w:pPr>
              <w:spacing w:before="10" w:line="284" w:lineRule="exact"/>
              <w:ind w:left="112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6401DCF8" w14:textId="77777777" w:rsidTr="00FC181B">
        <w:trPr>
          <w:trHeight w:val="258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4D855A2" w14:textId="77777777" w:rsidR="00B92198" w:rsidRPr="00B92198" w:rsidRDefault="00B92198" w:rsidP="00FC181B">
            <w:pPr>
              <w:spacing w:before="10" w:line="284" w:lineRule="exact"/>
              <w:ind w:left="19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3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A5A024A" w14:textId="77777777" w:rsidR="00B92198" w:rsidRPr="00B92198" w:rsidRDefault="00B92198" w:rsidP="00FC181B">
            <w:pPr>
              <w:spacing w:before="10" w:line="284" w:lineRule="exact"/>
              <w:ind w:left="113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Klinik Pramita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A16B3F0" w14:textId="77777777" w:rsidR="00B92198" w:rsidRPr="00B92198" w:rsidRDefault="00B92198" w:rsidP="00FC181B">
            <w:pPr>
              <w:spacing w:before="10" w:line="284" w:lineRule="exact"/>
              <w:ind w:left="112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659803EA" w14:textId="77777777" w:rsidTr="00FC181B">
        <w:trPr>
          <w:trHeight w:val="18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6870DAE" w14:textId="77777777" w:rsidR="00B92198" w:rsidRPr="00B92198" w:rsidRDefault="00B92198" w:rsidP="00FC181B">
            <w:pPr>
              <w:spacing w:before="10" w:line="284" w:lineRule="exact"/>
              <w:ind w:left="19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4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624A227" w14:textId="77777777" w:rsidR="00B92198" w:rsidRPr="00B92198" w:rsidRDefault="00B92198" w:rsidP="00FC181B">
            <w:pPr>
              <w:spacing w:before="10" w:line="284" w:lineRule="exact"/>
              <w:ind w:left="113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  <w:t>Home Beauty 27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66D991E" w14:textId="77777777" w:rsidR="00B92198" w:rsidRPr="00B92198" w:rsidRDefault="00B92198" w:rsidP="00FC181B">
            <w:pPr>
              <w:spacing w:before="10" w:line="284" w:lineRule="exact"/>
              <w:ind w:left="112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Mojokerto</w:t>
            </w:r>
          </w:p>
        </w:tc>
      </w:tr>
      <w:tr w:rsidR="00B92198" w:rsidRPr="00B92198" w14:paraId="2D69C66D" w14:textId="77777777" w:rsidTr="00FC181B">
        <w:trPr>
          <w:trHeight w:val="42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B1721" w14:textId="77777777" w:rsidR="00B92198" w:rsidRPr="00B92198" w:rsidRDefault="00B92198" w:rsidP="00FC181B">
            <w:pPr>
              <w:spacing w:before="10" w:line="284" w:lineRule="exact"/>
              <w:ind w:left="19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5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30EC6" w14:textId="77777777" w:rsidR="00B92198" w:rsidRPr="00B92198" w:rsidRDefault="00B92198" w:rsidP="00FC181B">
            <w:pPr>
              <w:spacing w:before="10" w:line="284" w:lineRule="exact"/>
              <w:ind w:left="113"/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 w:cstheme="minorHAnsi"/>
                <w:b w:val="0"/>
                <w:bCs/>
                <w:sz w:val="24"/>
                <w:szCs w:val="24"/>
              </w:rPr>
              <w:t>Be Youtiful By Dr Tompi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AAE34" w14:textId="77777777" w:rsidR="00B92198" w:rsidRPr="00B92198" w:rsidRDefault="00B92198" w:rsidP="00FC181B">
            <w:pPr>
              <w:spacing w:before="10" w:line="284" w:lineRule="exact"/>
              <w:ind w:left="112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40684054" w14:textId="77777777" w:rsidTr="00FC181B">
        <w:trPr>
          <w:trHeight w:val="438"/>
        </w:trPr>
        <w:tc>
          <w:tcPr>
            <w:tcW w:w="99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E0CA7" w14:textId="77777777" w:rsidR="00B92198" w:rsidRPr="00DC4CBD" w:rsidRDefault="00B92198" w:rsidP="00FC181B">
            <w:pPr>
              <w:spacing w:line="291" w:lineRule="exact"/>
              <w:ind w:left="623"/>
              <w:rPr>
                <w:rFonts w:asciiTheme="majorHAnsi" w:hAnsiTheme="majorHAnsi"/>
                <w:sz w:val="24"/>
                <w:szCs w:val="24"/>
              </w:rPr>
            </w:pPr>
            <w:r w:rsidRPr="00DC4CBD">
              <w:rPr>
                <w:rFonts w:asciiTheme="majorHAnsi" w:hAnsiTheme="majorHAnsi"/>
                <w:sz w:val="24"/>
                <w:szCs w:val="24"/>
              </w:rPr>
              <w:t>OFFICE</w:t>
            </w:r>
          </w:p>
        </w:tc>
      </w:tr>
      <w:tr w:rsidR="00B92198" w:rsidRPr="00B92198" w14:paraId="7910EAA5" w14:textId="77777777" w:rsidTr="00FC181B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B24D" w14:textId="77777777" w:rsidR="00B92198" w:rsidRPr="00B92198" w:rsidRDefault="00B92198" w:rsidP="00FC181B">
            <w:pPr>
              <w:spacing w:before="10" w:line="284" w:lineRule="exact"/>
              <w:ind w:left="19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1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D215F" w14:textId="77777777" w:rsidR="00B92198" w:rsidRPr="00B92198" w:rsidRDefault="00B92198" w:rsidP="00FC181B">
            <w:pPr>
              <w:spacing w:before="10" w:line="284" w:lineRule="exact"/>
              <w:ind w:left="113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PT. PJB Services (Group)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5F47B" w14:textId="77777777" w:rsidR="00B92198" w:rsidRPr="00B92198" w:rsidRDefault="00B92198" w:rsidP="00FC181B">
            <w:pPr>
              <w:spacing w:before="10" w:line="284" w:lineRule="exact"/>
              <w:ind w:left="112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 &amp; Jakarta</w:t>
            </w:r>
          </w:p>
        </w:tc>
      </w:tr>
      <w:tr w:rsidR="00B92198" w:rsidRPr="00B92198" w14:paraId="72A0B3C2" w14:textId="77777777" w:rsidTr="00FC181B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6C596" w14:textId="77777777" w:rsidR="00B92198" w:rsidRPr="00B92198" w:rsidRDefault="00B92198" w:rsidP="00FC181B">
            <w:pPr>
              <w:spacing w:before="10" w:line="284" w:lineRule="exact"/>
              <w:ind w:left="19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2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6D8E5" w14:textId="77777777" w:rsidR="00B92198" w:rsidRPr="00B92198" w:rsidRDefault="00B92198" w:rsidP="00FC181B">
            <w:pPr>
              <w:spacing w:before="10" w:line="284" w:lineRule="exact"/>
              <w:ind w:left="113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PT. Duta Bayu Mobil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B9505" w14:textId="77777777" w:rsidR="00B92198" w:rsidRPr="00B92198" w:rsidRDefault="00B92198" w:rsidP="00FC181B">
            <w:pPr>
              <w:spacing w:before="10" w:line="284" w:lineRule="exact"/>
              <w:ind w:left="112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4465B7B0" w14:textId="77777777" w:rsidTr="00FC181B">
        <w:trPr>
          <w:trHeight w:val="317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D1C9B" w14:textId="77777777" w:rsidR="00B92198" w:rsidRPr="00B92198" w:rsidRDefault="00B92198" w:rsidP="00FC181B">
            <w:pPr>
              <w:spacing w:before="14" w:line="284" w:lineRule="exact"/>
              <w:ind w:left="19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3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F14FD" w14:textId="77777777" w:rsidR="00B92198" w:rsidRPr="00B92198" w:rsidRDefault="00B92198" w:rsidP="00FC181B">
            <w:pPr>
              <w:spacing w:before="14" w:line="284" w:lineRule="exact"/>
              <w:ind w:left="113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Kantor SPBU Panjang Jiwo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50DF8" w14:textId="77777777" w:rsidR="00B92198" w:rsidRPr="00B92198" w:rsidRDefault="00B92198" w:rsidP="00FC181B">
            <w:pPr>
              <w:spacing w:before="14" w:line="284" w:lineRule="exact"/>
              <w:ind w:left="112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13CCD2FE" w14:textId="77777777" w:rsidTr="00FC181B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4B78D" w14:textId="77777777" w:rsidR="00B92198" w:rsidRPr="00B92198" w:rsidRDefault="00B92198" w:rsidP="00FC181B">
            <w:pPr>
              <w:spacing w:before="10" w:line="284" w:lineRule="exact"/>
              <w:ind w:left="19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4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2632F" w14:textId="77777777" w:rsidR="00B92198" w:rsidRPr="00B92198" w:rsidRDefault="00B92198" w:rsidP="00FC181B">
            <w:pPr>
              <w:spacing w:before="10" w:line="284" w:lineRule="exact"/>
              <w:ind w:left="113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PT. Ming Jaya Sejahtera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3B613" w14:textId="77777777" w:rsidR="00B92198" w:rsidRPr="00B92198" w:rsidRDefault="00B92198" w:rsidP="00FC181B">
            <w:pPr>
              <w:spacing w:before="10" w:line="284" w:lineRule="exact"/>
              <w:ind w:left="112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40206909" w14:textId="77777777" w:rsidTr="00FC181B">
        <w:trPr>
          <w:trHeight w:val="315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C716D1" w14:textId="77777777" w:rsidR="00B92198" w:rsidRPr="00B92198" w:rsidRDefault="00B92198" w:rsidP="00FC181B">
            <w:pPr>
              <w:spacing w:line="284" w:lineRule="exact"/>
              <w:ind w:left="19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5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7C320C5" w14:textId="77777777" w:rsidR="00B92198" w:rsidRPr="00B92198" w:rsidRDefault="00B92198" w:rsidP="00FC181B">
            <w:pPr>
              <w:spacing w:line="284" w:lineRule="exact"/>
              <w:ind w:left="113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Voila.id (Group)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3CD2566" w14:textId="77777777" w:rsidR="00B92198" w:rsidRPr="00B92198" w:rsidRDefault="00B92198" w:rsidP="00FC181B">
            <w:pPr>
              <w:spacing w:line="284" w:lineRule="exact"/>
              <w:ind w:left="112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2E2CF897" w14:textId="77777777" w:rsidTr="00FC181B">
        <w:trPr>
          <w:trHeight w:val="224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66A53D7" w14:textId="77777777" w:rsidR="00B92198" w:rsidRPr="00B92198" w:rsidRDefault="00B92198" w:rsidP="00FC181B">
            <w:pPr>
              <w:spacing w:line="284" w:lineRule="exact"/>
              <w:ind w:left="19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6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1F2338" w14:textId="77777777" w:rsidR="00B92198" w:rsidRPr="00B92198" w:rsidRDefault="00B92198" w:rsidP="00FC181B">
            <w:pPr>
              <w:spacing w:line="284" w:lineRule="exact"/>
              <w:ind w:left="113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Istana Diesel Surabaya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96D317" w14:textId="77777777" w:rsidR="00B92198" w:rsidRPr="00B92198" w:rsidRDefault="00B92198" w:rsidP="00FC181B">
            <w:pPr>
              <w:spacing w:line="284" w:lineRule="exact"/>
              <w:ind w:left="112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</w:tc>
      </w:tr>
      <w:tr w:rsidR="00B92198" w:rsidRPr="00B92198" w14:paraId="3A1AF0CA" w14:textId="77777777" w:rsidTr="00FC181B">
        <w:trPr>
          <w:trHeight w:val="30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E498D87" w14:textId="77777777" w:rsidR="00B92198" w:rsidRPr="00B92198" w:rsidRDefault="00B92198" w:rsidP="00FC181B">
            <w:pPr>
              <w:spacing w:line="284" w:lineRule="exact"/>
              <w:ind w:left="19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7</w:t>
            </w:r>
          </w:p>
          <w:p w14:paraId="36C73143" w14:textId="77777777" w:rsidR="00B92198" w:rsidRPr="00B92198" w:rsidRDefault="00B92198" w:rsidP="00FC181B">
            <w:pPr>
              <w:spacing w:line="284" w:lineRule="exact"/>
              <w:ind w:left="19"/>
              <w:jc w:val="center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8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2B99A2E" w14:textId="77777777" w:rsidR="00B92198" w:rsidRPr="00B92198" w:rsidRDefault="00B92198" w:rsidP="00FC181B">
            <w:pPr>
              <w:spacing w:line="284" w:lineRule="exact"/>
              <w:ind w:left="113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Badan Kepegawaian Daerah</w:t>
            </w:r>
          </w:p>
          <w:p w14:paraId="755C8B15" w14:textId="77777777" w:rsidR="00B92198" w:rsidRPr="00B92198" w:rsidRDefault="00B92198" w:rsidP="00FC181B">
            <w:pPr>
              <w:spacing w:line="284" w:lineRule="exact"/>
              <w:ind w:left="113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PT Bisi International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A50A38E" w14:textId="77777777" w:rsidR="00B92198" w:rsidRPr="00B92198" w:rsidRDefault="00B92198" w:rsidP="00FC181B">
            <w:pPr>
              <w:spacing w:line="284" w:lineRule="exact"/>
              <w:ind w:left="112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Surabaya</w:t>
            </w:r>
          </w:p>
          <w:p w14:paraId="029F7367" w14:textId="77777777" w:rsidR="00B92198" w:rsidRPr="00B92198" w:rsidRDefault="00B92198" w:rsidP="00FC181B">
            <w:pPr>
              <w:spacing w:line="284" w:lineRule="exact"/>
              <w:ind w:left="112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B92198">
              <w:rPr>
                <w:rFonts w:asciiTheme="majorHAnsi" w:hAnsiTheme="majorHAnsi"/>
                <w:b w:val="0"/>
                <w:bCs/>
                <w:sz w:val="24"/>
                <w:szCs w:val="24"/>
              </w:rPr>
              <w:t>Krian</w:t>
            </w:r>
          </w:p>
        </w:tc>
      </w:tr>
    </w:tbl>
    <w:p w14:paraId="63EE595A" w14:textId="77777777" w:rsidR="00B92198" w:rsidRPr="00B92198" w:rsidRDefault="00B92198" w:rsidP="00DC4CBD">
      <w:pPr>
        <w:rPr>
          <w:rFonts w:asciiTheme="majorHAnsi" w:eastAsia="Calibri" w:hAnsiTheme="majorHAnsi" w:cstheme="minorHAnsi"/>
          <w:b w:val="0"/>
          <w:bCs/>
          <w:color w:val="000000" w:themeColor="text1"/>
          <w:sz w:val="24"/>
          <w:szCs w:val="24"/>
        </w:rPr>
      </w:pPr>
    </w:p>
    <w:sectPr w:rsidR="00B92198" w:rsidRPr="00B92198" w:rsidSect="00D1267A">
      <w:headerReference w:type="even" r:id="rId12"/>
      <w:headerReference w:type="default" r:id="rId13"/>
      <w:footerReference w:type="even" r:id="rId14"/>
      <w:footerReference w:type="default" r:id="rId15"/>
      <w:pgSz w:w="11906" w:h="16838" w:code="9"/>
      <w:pgMar w:top="170" w:right="1134" w:bottom="170" w:left="1418" w:header="0" w:footer="0" w:gutter="0"/>
      <w:pgNumType w:start="0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9E0B2" w14:textId="77777777" w:rsidR="00D9462A" w:rsidRDefault="00D9462A" w:rsidP="007057F4">
      <w:r>
        <w:separator/>
      </w:r>
    </w:p>
  </w:endnote>
  <w:endnote w:type="continuationSeparator" w:id="0">
    <w:p w14:paraId="162A31F4" w14:textId="77777777" w:rsidR="00D9462A" w:rsidRDefault="00D9462A" w:rsidP="0070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Adobe Devanagari">
    <w:altName w:val="Kokila"/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9B53B" w14:textId="77777777" w:rsidR="008F25E2" w:rsidRDefault="008F25E2" w:rsidP="001D0CA5">
    <w:pPr>
      <w:pStyle w:val="Footer"/>
      <w:tabs>
        <w:tab w:val="right" w:pos="9354"/>
      </w:tabs>
    </w:pPr>
    <w:r>
      <w:t>Title</w:t>
    </w:r>
    <w:r w:rsidRPr="003C0C4C">
      <w:rPr>
        <w:rFonts w:ascii="Calibri Light" w:eastAsia="Times New Roman" w:hAnsi="Calibri Light"/>
      </w:rPr>
      <w:tab/>
    </w:r>
    <w:r w:rsidRPr="001D0CA5">
      <w:rPr>
        <w:rFonts w:ascii="Gill Sans MT" w:eastAsia="MS Gothic" w:hAnsi="Gill Sans MT"/>
      </w:rPr>
      <w:t xml:space="preserve">Page </w:t>
    </w:r>
    <w:r w:rsidRPr="001D0CA5">
      <w:fldChar w:fldCharType="begin"/>
    </w:r>
    <w:r>
      <w:instrText xml:space="preserve"> PAGE   \* MERGEFORMAT </w:instrText>
    </w:r>
    <w:r w:rsidRPr="001D0CA5">
      <w:fldChar w:fldCharType="separate"/>
    </w:r>
    <w:r w:rsidRPr="001D0CA5">
      <w:rPr>
        <w:rFonts w:ascii="Gill Sans MT" w:eastAsia="MS Gothic" w:hAnsi="Gill Sans MT"/>
        <w:noProof/>
      </w:rPr>
      <w:t>4</w:t>
    </w:r>
    <w:r w:rsidRPr="001D0CA5">
      <w:rPr>
        <w:rFonts w:ascii="Gill Sans MT" w:eastAsia="MS Gothic" w:hAnsi="Gill Sans MT"/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893B0" w14:textId="77777777" w:rsidR="008F25E2" w:rsidRPr="001D0CA5" w:rsidRDefault="008F25E2" w:rsidP="00F85A7D">
    <w:pPr>
      <w:tabs>
        <w:tab w:val="center" w:pos="4714"/>
      </w:tabs>
      <w:ind w:right="260"/>
      <w:jc w:val="right"/>
      <w:rPr>
        <w:color w:val="1E1B48"/>
        <w:sz w:val="8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83334F1" wp14:editId="3F82E49C">
              <wp:simplePos x="0" y="0"/>
              <wp:positionH relativeFrom="margin">
                <wp:align>right</wp:align>
              </wp:positionH>
              <wp:positionV relativeFrom="paragraph">
                <wp:posOffset>6985</wp:posOffset>
              </wp:positionV>
              <wp:extent cx="6124575" cy="19685"/>
              <wp:effectExtent l="38100" t="19050" r="47625" b="75565"/>
              <wp:wrapNone/>
              <wp:docPr id="449" name="Straight Connector 4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24575" cy="19685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0F0F3F"/>
                        </a:solidFill>
                        <a:prstDash val="solid"/>
                      </a:ln>
                      <a:effectLst>
                        <a:outerShdw blurRad="38100" dist="25400" dir="5400000" algn="t" rotWithShape="0">
                          <a:srgbClr val="00000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C8AEC00" id="Straight Connector 449" o:spid="_x0000_s1026" style="position:absolute;z-index:2516561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31.05pt,.55pt" to="913.3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" strokecolor="#0f0f3f" strokeweight="1pt">
              <v:shadow on="t" color="black" opacity=".5" origin=",-.5" offset="0"/>
              <o:lock v:ext="edit" shapetype="f"/>
              <w10:wrap anchorx="margin"/>
            </v:line>
          </w:pict>
        </mc:Fallback>
      </mc:AlternateContent>
    </w:r>
  </w:p>
  <w:p w14:paraId="2B76935E" w14:textId="53B96C53" w:rsidR="008F25E2" w:rsidRPr="001D0CA5" w:rsidRDefault="008F25E2" w:rsidP="00E10057">
    <w:pPr>
      <w:tabs>
        <w:tab w:val="center" w:pos="4714"/>
      </w:tabs>
      <w:ind w:right="260"/>
      <w:jc w:val="both"/>
      <w:rPr>
        <w:color w:val="808080"/>
        <w:spacing w:val="60"/>
        <w:sz w:val="18"/>
        <w:szCs w:val="24"/>
        <w:lang w:val="id-ID"/>
      </w:rPr>
    </w:pPr>
    <w:r w:rsidRPr="0088396F">
      <w:rPr>
        <w:rFonts w:ascii="Bahnschrift" w:hAnsi="Bahnschrift" w:cs="Microsoft Himalaya"/>
        <w:color w:val="auto"/>
        <w:sz w:val="24"/>
        <w:szCs w:val="24"/>
      </w:rPr>
      <w:fldChar w:fldCharType="begin"/>
    </w:r>
    <w:r w:rsidRPr="0088396F">
      <w:rPr>
        <w:rFonts w:ascii="Bahnschrift" w:hAnsi="Bahnschrift" w:cs="Microsoft Himalaya"/>
        <w:color w:val="auto"/>
        <w:sz w:val="24"/>
        <w:szCs w:val="24"/>
      </w:rPr>
      <w:instrText xml:space="preserve"> PAGE   \* MERGEFORMAT </w:instrText>
    </w:r>
    <w:r w:rsidRPr="0088396F">
      <w:rPr>
        <w:rFonts w:ascii="Bahnschrift" w:hAnsi="Bahnschrift" w:cs="Microsoft Himalaya"/>
        <w:color w:val="auto"/>
        <w:sz w:val="24"/>
        <w:szCs w:val="24"/>
      </w:rPr>
      <w:fldChar w:fldCharType="separate"/>
    </w:r>
    <w:r w:rsidR="00201E58">
      <w:rPr>
        <w:rFonts w:ascii="Bahnschrift" w:hAnsi="Bahnschrift" w:cs="Microsoft Himalaya"/>
        <w:noProof/>
        <w:color w:val="auto"/>
        <w:sz w:val="24"/>
        <w:szCs w:val="24"/>
      </w:rPr>
      <w:t>3</w:t>
    </w:r>
    <w:r w:rsidRPr="0088396F">
      <w:rPr>
        <w:rFonts w:ascii="Bahnschrift" w:hAnsi="Bahnschrift" w:cs="Microsoft Himalaya"/>
        <w:color w:val="auto"/>
        <w:sz w:val="24"/>
        <w:szCs w:val="24"/>
      </w:rPr>
      <w:fldChar w:fldCharType="end"/>
    </w:r>
    <w:r w:rsidRPr="0088396F">
      <w:rPr>
        <w:rFonts w:ascii="Bahnschrift" w:hAnsi="Bahnschrift" w:cs="Microsoft Himalaya"/>
        <w:color w:val="auto"/>
        <w:sz w:val="24"/>
        <w:szCs w:val="24"/>
        <w:lang w:val="id-ID"/>
      </w:rPr>
      <w:t>|</w:t>
    </w:r>
    <w:r>
      <w:rPr>
        <w:rFonts w:ascii="Bahnschrift" w:hAnsi="Bahnschrift" w:cs="Microsoft Himalaya"/>
        <w:color w:val="auto"/>
        <w:sz w:val="24"/>
        <w:szCs w:val="24"/>
        <w:lang w:val="id-ID"/>
      </w:rPr>
      <w:t xml:space="preserve"> </w:t>
    </w:r>
    <w:r w:rsidR="007659AA">
      <w:rPr>
        <w:color w:val="E36E11"/>
        <w:sz w:val="24"/>
        <w:szCs w:val="24"/>
        <w:lang w:val="id-ID"/>
      </w:rPr>
      <w:t>SNC</w:t>
    </w:r>
    <w:r w:rsidRPr="001D0CA5">
      <w:rPr>
        <w:color w:val="1E1B48"/>
        <w:sz w:val="24"/>
        <w:szCs w:val="24"/>
        <w:lang w:val="id-ID"/>
      </w:rPr>
      <w:t xml:space="preserve">                                                                                                  </w:t>
    </w:r>
    <w:r w:rsidR="00DF30D5" w:rsidRPr="00145D21">
      <w:rPr>
        <w:rFonts w:ascii="Georgia" w:hAnsi="Georgia" w:cs="Adobe Arabic"/>
        <w:b w:val="0"/>
        <w:color w:val="808080"/>
        <w:sz w:val="22"/>
      </w:rPr>
      <w:t>Penawaran Harga</w:t>
    </w:r>
    <w:r w:rsidRPr="00145D21">
      <w:rPr>
        <w:rFonts w:ascii="Adobe Arabic" w:hAnsi="Adobe Arabic" w:cs="Adobe Arabic"/>
        <w:b w:val="0"/>
        <w:color w:val="808080"/>
        <w:sz w:val="22"/>
        <w:lang w:val="id-ID"/>
      </w:rPr>
      <w:t xml:space="preserve"> </w:t>
    </w:r>
    <w:r w:rsidRPr="001D0CA5">
      <w:rPr>
        <w:rFonts w:ascii="Adobe Devanagari" w:hAnsi="Adobe Devanagari" w:cs="Adobe Devanagari"/>
        <w:color w:val="808080"/>
        <w:spacing w:val="60"/>
        <w:sz w:val="18"/>
        <w:szCs w:val="24"/>
        <w:lang w:val="id-ID"/>
      </w:rPr>
      <w:t>Profes</w:t>
    </w:r>
    <w:r w:rsidR="00145D21">
      <w:rPr>
        <w:rFonts w:ascii="Adobe Devanagari" w:hAnsi="Adobe Devanagari" w:cs="Adobe Devanagari"/>
        <w:color w:val="808080"/>
        <w:spacing w:val="60"/>
        <w:sz w:val="18"/>
        <w:szCs w:val="24"/>
      </w:rPr>
      <w:t>s</w:t>
    </w:r>
    <w:r w:rsidRPr="001D0CA5">
      <w:rPr>
        <w:rFonts w:ascii="Adobe Devanagari" w:hAnsi="Adobe Devanagari" w:cs="Adobe Devanagari"/>
        <w:color w:val="808080"/>
        <w:spacing w:val="60"/>
        <w:sz w:val="18"/>
        <w:szCs w:val="24"/>
        <w:lang w:val="id-ID"/>
      </w:rPr>
      <w:t>ional</w:t>
    </w:r>
    <w:r w:rsidR="00145D21">
      <w:rPr>
        <w:rFonts w:ascii="Adobe Devanagari" w:hAnsi="Adobe Devanagari" w:cs="Adobe Devanagari"/>
        <w:color w:val="808080"/>
        <w:spacing w:val="60"/>
        <w:sz w:val="18"/>
        <w:szCs w:val="24"/>
      </w:rPr>
      <w:t xml:space="preserve"> </w:t>
    </w:r>
    <w:r w:rsidRPr="001D0CA5">
      <w:rPr>
        <w:rFonts w:ascii="Adobe Devanagari" w:hAnsi="Adobe Devanagari" w:cs="Adobe Devanagari"/>
        <w:color w:val="808080"/>
        <w:spacing w:val="60"/>
        <w:sz w:val="18"/>
        <w:szCs w:val="24"/>
        <w:lang w:val="id-ID"/>
      </w:rPr>
      <w:t>Pest</w:t>
    </w:r>
    <w:r w:rsidR="00145D21">
      <w:rPr>
        <w:rFonts w:ascii="Adobe Devanagari" w:hAnsi="Adobe Devanagari" w:cs="Adobe Devanagari"/>
        <w:color w:val="808080"/>
        <w:spacing w:val="60"/>
        <w:sz w:val="18"/>
        <w:szCs w:val="24"/>
      </w:rPr>
      <w:t xml:space="preserve"> </w:t>
    </w:r>
    <w:r w:rsidRPr="001D0CA5">
      <w:rPr>
        <w:rFonts w:ascii="Adobe Devanagari" w:hAnsi="Adobe Devanagari" w:cs="Adobe Devanagari"/>
        <w:color w:val="808080"/>
        <w:spacing w:val="60"/>
        <w:sz w:val="18"/>
        <w:szCs w:val="24"/>
        <w:lang w:val="id-ID"/>
      </w:rPr>
      <w:t>Control</w:t>
    </w:r>
  </w:p>
  <w:p w14:paraId="7F003B1C" w14:textId="77777777" w:rsidR="008F25E2" w:rsidRPr="00F85A7D" w:rsidRDefault="008F25E2" w:rsidP="00F85A7D">
    <w:pPr>
      <w:tabs>
        <w:tab w:val="center" w:pos="4714"/>
      </w:tabs>
      <w:ind w:right="260"/>
      <w:jc w:val="right"/>
      <w:rPr>
        <w:noProof/>
      </w:rPr>
    </w:pPr>
    <w:r w:rsidRPr="001D0CA5">
      <w:rPr>
        <w:color w:val="808080"/>
        <w:spacing w:val="60"/>
        <w:sz w:val="18"/>
        <w:szCs w:val="24"/>
        <w:lang w:val="id-ID"/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D0239" w14:textId="77777777" w:rsidR="00D9462A" w:rsidRDefault="00D9462A" w:rsidP="007057F4">
      <w:r>
        <w:separator/>
      </w:r>
    </w:p>
  </w:footnote>
  <w:footnote w:type="continuationSeparator" w:id="0">
    <w:p w14:paraId="33E85C9F" w14:textId="77777777" w:rsidR="00D9462A" w:rsidRDefault="00D9462A" w:rsidP="007057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3DCFA" w14:textId="77777777" w:rsidR="008F25E2" w:rsidRDefault="008F25E2" w:rsidP="007057F4">
    <w:pPr>
      <w:pStyle w:val="Header"/>
    </w:pPr>
    <w:r>
      <w:t>Adventure Works Marketing Plan</w:t>
    </w:r>
  </w:p>
  <w:p w14:paraId="34B15EE7" w14:textId="77777777" w:rsidR="008F25E2" w:rsidRDefault="008F25E2" w:rsidP="007057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FFA98" w14:textId="66253BC1" w:rsidR="008F25E2" w:rsidRDefault="008F25E2"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8CCCADA" wp14:editId="66C7285D">
              <wp:simplePos x="0" y="0"/>
              <wp:positionH relativeFrom="page">
                <wp:posOffset>6489700</wp:posOffset>
              </wp:positionH>
              <wp:positionV relativeFrom="paragraph">
                <wp:posOffset>196850</wp:posOffset>
              </wp:positionV>
              <wp:extent cx="1089025" cy="540385"/>
              <wp:effectExtent l="0" t="0" r="0" b="0"/>
              <wp:wrapNone/>
              <wp:docPr id="38" name="Rectangl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89025" cy="54038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85000"/>
                        </a:sysClr>
                      </a:solidFill>
                      <a:ln w="12700" cap="flat" cmpd="sng" algn="ctr">
                        <a:noFill/>
                        <a:prstDash val="solid"/>
                      </a:ln>
                      <a:effectLst/>
                    </wps:spPr>
                    <wps:txbx>
                      <w:txbxContent>
                        <w:p w14:paraId="10E34394" w14:textId="24B3E3C6" w:rsidR="008F25E2" w:rsidRPr="00E0224F" w:rsidRDefault="008F25E2" w:rsidP="00E0224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8CCCADA" id="Rectangle 38" o:spid="_x0000_s1033" style="position:absolute;margin-left:511pt;margin-top:15.5pt;width:85.75pt;height:42.5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" fillcolor="#d9d9d9" stroked="f" strokeweight="1pt">
              <v:textbox>
                <w:txbxContent>
                  <w:p w14:paraId="10E34394" w14:textId="24B3E3C6" w:rsidR="008F25E2" w:rsidRPr="00E0224F" w:rsidRDefault="008F25E2" w:rsidP="00E0224F"/>
                </w:txbxContent>
              </v:textbox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F83B06F" wp14:editId="5A148C3B">
              <wp:simplePos x="0" y="0"/>
              <wp:positionH relativeFrom="column">
                <wp:posOffset>5375275</wp:posOffset>
              </wp:positionH>
              <wp:positionV relativeFrom="paragraph">
                <wp:posOffset>198755</wp:posOffset>
              </wp:positionV>
              <wp:extent cx="1003300" cy="638810"/>
              <wp:effectExtent l="0" t="8255" r="0" b="0"/>
              <wp:wrapNone/>
              <wp:docPr id="39" name="Isosceles Triangl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rot="5400000">
                        <a:off x="0" y="0"/>
                        <a:ext cx="1003300" cy="638810"/>
                      </a:xfrm>
                      <a:prstGeom prst="triangle">
                        <a:avLst>
                          <a:gd name="adj" fmla="val 0"/>
                        </a:avLst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F27D5F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Isosceles Triangle 39" o:spid="_x0000_s1026" type="#_x0000_t5" style="position:absolute;margin-left:423.25pt;margin-top:15.65pt;width:79pt;height:50.3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" adj="0" fillcolor="window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154A194" wp14:editId="06C7850F">
              <wp:simplePos x="0" y="0"/>
              <wp:positionH relativeFrom="column">
                <wp:posOffset>5044440</wp:posOffset>
              </wp:positionH>
              <wp:positionV relativeFrom="paragraph">
                <wp:posOffset>-2540</wp:posOffset>
              </wp:positionV>
              <wp:extent cx="675640" cy="767715"/>
              <wp:effectExtent l="0" t="0" r="0" b="0"/>
              <wp:wrapNone/>
              <wp:docPr id="35" name="Isosceles Triangl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5640" cy="767715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11451B1" id="Isosceles Triangle 35" o:spid="_x0000_s1026" type="#_x0000_t5" style="position:absolute;margin-left:397.2pt;margin-top:-.2pt;width:53.2pt;height:6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" adj="21600" fillcolor="window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B36CBD7" wp14:editId="672551AC">
              <wp:simplePos x="0" y="0"/>
              <wp:positionH relativeFrom="margin">
                <wp:posOffset>-1855470</wp:posOffset>
              </wp:positionH>
              <wp:positionV relativeFrom="paragraph">
                <wp:posOffset>191135</wp:posOffset>
              </wp:positionV>
              <wp:extent cx="48895" cy="930275"/>
              <wp:effectExtent l="247650" t="0" r="236855" b="0"/>
              <wp:wrapNone/>
              <wp:docPr id="37" name="Rectangl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rot="1927035">
                        <a:off x="0" y="0"/>
                        <a:ext cx="48895" cy="930275"/>
                      </a:xfrm>
                      <a:prstGeom prst="rect">
                        <a:avLst/>
                      </a:prstGeom>
                      <a:solidFill>
                        <a:srgbClr val="E36E11"/>
                      </a:solidFill>
                      <a:ln w="12700" cap="flat" cmpd="sng" algn="ctr">
                        <a:noFill/>
                        <a:prstDash val="solid"/>
                      </a:ln>
                      <a:effectLst/>
                    </wps:spPr>
                    <wps:txbx>
                      <w:txbxContent>
                        <w:p w14:paraId="2A3FA905" w14:textId="77777777" w:rsidR="008F25E2" w:rsidRPr="00E10057" w:rsidRDefault="008F25E2" w:rsidP="00F056C4">
                          <w:pPr>
                            <w:jc w:val="center"/>
                            <w:rPr>
                              <w:lang w:val="id-ID"/>
                            </w:rPr>
                          </w:pPr>
                        </w:p>
                        <w:p w14:paraId="6743E33B" w14:textId="77777777" w:rsidR="008F25E2" w:rsidRPr="00E10057" w:rsidRDefault="008F25E2" w:rsidP="00F056C4">
                          <w:pPr>
                            <w:jc w:val="center"/>
                            <w:rPr>
                              <w:lang w:val="id-ID"/>
                            </w:rPr>
                          </w:pPr>
                        </w:p>
                        <w:p w14:paraId="3271340A" w14:textId="77777777" w:rsidR="008F25E2" w:rsidRPr="00E10057" w:rsidRDefault="008F25E2" w:rsidP="00F056C4">
                          <w:pPr>
                            <w:jc w:val="center"/>
                            <w:rPr>
                              <w:lang w:val="id-ID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B36CBD7" id="Rectangle 37" o:spid="_x0000_s1034" style="position:absolute;margin-left:-146.1pt;margin-top:15.05pt;width:3.85pt;height:73.25pt;rotation:2104836fd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" fillcolor="#e36e11" stroked="f" strokeweight="1pt">
              <v:textbox>
                <w:txbxContent>
                  <w:p w14:paraId="2A3FA905" w14:textId="77777777" w:rsidR="008F25E2" w:rsidRPr="00E10057" w:rsidRDefault="008F25E2" w:rsidP="00F056C4">
                    <w:pPr>
                      <w:jc w:val="center"/>
                      <w:rPr>
                        <w:lang w:val="id-ID"/>
                      </w:rPr>
                    </w:pPr>
                  </w:p>
                  <w:p w14:paraId="6743E33B" w14:textId="77777777" w:rsidR="008F25E2" w:rsidRPr="00E10057" w:rsidRDefault="008F25E2" w:rsidP="00F056C4">
                    <w:pPr>
                      <w:jc w:val="center"/>
                      <w:rPr>
                        <w:lang w:val="id-ID"/>
                      </w:rPr>
                    </w:pPr>
                  </w:p>
                  <w:p w14:paraId="3271340A" w14:textId="77777777" w:rsidR="008F25E2" w:rsidRPr="00E10057" w:rsidRDefault="008F25E2" w:rsidP="00F056C4">
                    <w:pPr>
                      <w:jc w:val="center"/>
                      <w:rPr>
                        <w:lang w:val="id-ID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</w:p>
  <w:p w14:paraId="238D9F91" w14:textId="3D7258D8" w:rsidR="008F25E2" w:rsidRPr="00E10057" w:rsidRDefault="00E0224F" w:rsidP="00F056C4">
    <w:pPr>
      <w:jc w:val="center"/>
      <w:rPr>
        <w:lang w:val="id-ID"/>
      </w:rPr>
    </w:pPr>
    <w:r w:rsidRPr="00A00672">
      <w:rPr>
        <w:noProof/>
      </w:rPr>
      <w:drawing>
        <wp:anchor distT="0" distB="0" distL="114300" distR="114300" simplePos="0" relativeHeight="251660288" behindDoc="0" locked="0" layoutInCell="1" allowOverlap="1" wp14:anchorId="3E2A116F" wp14:editId="01646615">
          <wp:simplePos x="0" y="0"/>
          <wp:positionH relativeFrom="column">
            <wp:posOffset>6032500</wp:posOffset>
          </wp:positionH>
          <wp:positionV relativeFrom="paragraph">
            <wp:posOffset>56515</wp:posOffset>
          </wp:positionV>
          <wp:extent cx="596900" cy="384810"/>
          <wp:effectExtent l="0" t="0" r="0" b="0"/>
          <wp:wrapNone/>
          <wp:docPr id="4" name="Picture 4" descr="C:\Users\compaq\Downloads\LOGO SNC (COLOR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compaq\Downloads\LOGO SNC (COLOR1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690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B2F4B61" w14:textId="06A31B48" w:rsidR="008F25E2" w:rsidRDefault="008F25E2" w:rsidP="00800A11">
    <w:pPr>
      <w:pStyle w:val="Header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114"/>
    <w:multiLevelType w:val="hybridMultilevel"/>
    <w:tmpl w:val="85DE1C1A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1B52C8B"/>
    <w:multiLevelType w:val="hybridMultilevel"/>
    <w:tmpl w:val="75BAC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8D7652"/>
    <w:multiLevelType w:val="hybridMultilevel"/>
    <w:tmpl w:val="DD1C0CB0"/>
    <w:lvl w:ilvl="0" w:tplc="CD942F9C">
      <w:start w:val="1"/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7D1786"/>
    <w:multiLevelType w:val="hybridMultilevel"/>
    <w:tmpl w:val="995833B0"/>
    <w:lvl w:ilvl="0" w:tplc="0409000D">
      <w:start w:val="1"/>
      <w:numFmt w:val="bullet"/>
      <w:lvlText w:val=""/>
      <w:lvlJc w:val="left"/>
      <w:pPr>
        <w:ind w:left="1241" w:hanging="361"/>
      </w:pPr>
      <w:rPr>
        <w:rFonts w:ascii="Wingdings" w:hAnsi="Wingdings" w:hint="default"/>
        <w:w w:val="100"/>
        <w:lang w:eastAsia="en-US" w:bidi="ar-SA"/>
      </w:rPr>
    </w:lvl>
    <w:lvl w:ilvl="1" w:tplc="15FA5F86">
      <w:numFmt w:val="bullet"/>
      <w:lvlText w:val="•"/>
      <w:lvlJc w:val="left"/>
      <w:pPr>
        <w:ind w:left="2122" w:hanging="361"/>
      </w:pPr>
      <w:rPr>
        <w:lang w:eastAsia="en-US" w:bidi="ar-SA"/>
      </w:rPr>
    </w:lvl>
    <w:lvl w:ilvl="2" w:tplc="07DAA0C4">
      <w:numFmt w:val="bullet"/>
      <w:lvlText w:val="•"/>
      <w:lvlJc w:val="left"/>
      <w:pPr>
        <w:ind w:left="3005" w:hanging="361"/>
      </w:pPr>
      <w:rPr>
        <w:lang w:eastAsia="en-US" w:bidi="ar-SA"/>
      </w:rPr>
    </w:lvl>
    <w:lvl w:ilvl="3" w:tplc="059CA7C6">
      <w:numFmt w:val="bullet"/>
      <w:lvlText w:val="•"/>
      <w:lvlJc w:val="left"/>
      <w:pPr>
        <w:ind w:left="3888" w:hanging="361"/>
      </w:pPr>
      <w:rPr>
        <w:lang w:eastAsia="en-US" w:bidi="ar-SA"/>
      </w:rPr>
    </w:lvl>
    <w:lvl w:ilvl="4" w:tplc="CE96F2B8">
      <w:numFmt w:val="bullet"/>
      <w:lvlText w:val="•"/>
      <w:lvlJc w:val="left"/>
      <w:pPr>
        <w:ind w:left="4771" w:hanging="361"/>
      </w:pPr>
      <w:rPr>
        <w:lang w:eastAsia="en-US" w:bidi="ar-SA"/>
      </w:rPr>
    </w:lvl>
    <w:lvl w:ilvl="5" w:tplc="0E844FB8">
      <w:numFmt w:val="bullet"/>
      <w:lvlText w:val="•"/>
      <w:lvlJc w:val="left"/>
      <w:pPr>
        <w:ind w:left="5654" w:hanging="361"/>
      </w:pPr>
      <w:rPr>
        <w:lang w:eastAsia="en-US" w:bidi="ar-SA"/>
      </w:rPr>
    </w:lvl>
    <w:lvl w:ilvl="6" w:tplc="A2B2FB46">
      <w:numFmt w:val="bullet"/>
      <w:lvlText w:val="•"/>
      <w:lvlJc w:val="left"/>
      <w:pPr>
        <w:ind w:left="6537" w:hanging="361"/>
      </w:pPr>
      <w:rPr>
        <w:lang w:eastAsia="en-US" w:bidi="ar-SA"/>
      </w:rPr>
    </w:lvl>
    <w:lvl w:ilvl="7" w:tplc="4D8A1816">
      <w:numFmt w:val="bullet"/>
      <w:lvlText w:val="•"/>
      <w:lvlJc w:val="left"/>
      <w:pPr>
        <w:ind w:left="7420" w:hanging="361"/>
      </w:pPr>
      <w:rPr>
        <w:lang w:eastAsia="en-US" w:bidi="ar-SA"/>
      </w:rPr>
    </w:lvl>
    <w:lvl w:ilvl="8" w:tplc="49E89908">
      <w:numFmt w:val="bullet"/>
      <w:lvlText w:val="•"/>
      <w:lvlJc w:val="left"/>
      <w:pPr>
        <w:ind w:left="8303" w:hanging="361"/>
      </w:pPr>
      <w:rPr>
        <w:lang w:eastAsia="en-US" w:bidi="ar-SA"/>
      </w:rPr>
    </w:lvl>
  </w:abstractNum>
  <w:abstractNum w:abstractNumId="4" w15:restartNumberingAfterBreak="0">
    <w:nsid w:val="09E00E1F"/>
    <w:multiLevelType w:val="hybridMultilevel"/>
    <w:tmpl w:val="EEC47AAC"/>
    <w:lvl w:ilvl="0" w:tplc="04090019">
      <w:start w:val="1"/>
      <w:numFmt w:val="lowerLetter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0BAD0F35"/>
    <w:multiLevelType w:val="hybridMultilevel"/>
    <w:tmpl w:val="47AC0336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832E3A"/>
    <w:multiLevelType w:val="hybridMultilevel"/>
    <w:tmpl w:val="58E6CA26"/>
    <w:lvl w:ilvl="0" w:tplc="8F740216">
      <w:start w:val="1"/>
      <w:numFmt w:val="decimal"/>
      <w:lvlText w:val="%1."/>
      <w:lvlJc w:val="left"/>
      <w:pPr>
        <w:ind w:left="1832" w:hanging="361"/>
      </w:pPr>
      <w:rPr>
        <w:rFonts w:ascii="Tahoma" w:eastAsia="Tahoma" w:hAnsi="Tahoma" w:cs="Tahoma" w:hint="default"/>
        <w:w w:val="100"/>
        <w:sz w:val="20"/>
        <w:szCs w:val="20"/>
        <w:lang w:val="es-ES" w:eastAsia="es-ES" w:bidi="es-ES"/>
      </w:rPr>
    </w:lvl>
    <w:lvl w:ilvl="1" w:tplc="7F88EAD6">
      <w:numFmt w:val="bullet"/>
      <w:lvlText w:val="•"/>
      <w:lvlJc w:val="left"/>
      <w:pPr>
        <w:ind w:left="2780" w:hanging="361"/>
      </w:pPr>
      <w:rPr>
        <w:rFonts w:hint="default"/>
        <w:lang w:val="es-ES" w:eastAsia="es-ES" w:bidi="es-ES"/>
      </w:rPr>
    </w:lvl>
    <w:lvl w:ilvl="2" w:tplc="A882379A">
      <w:numFmt w:val="bullet"/>
      <w:lvlText w:val="•"/>
      <w:lvlJc w:val="left"/>
      <w:pPr>
        <w:ind w:left="3720" w:hanging="361"/>
      </w:pPr>
      <w:rPr>
        <w:rFonts w:hint="default"/>
        <w:lang w:val="es-ES" w:eastAsia="es-ES" w:bidi="es-ES"/>
      </w:rPr>
    </w:lvl>
    <w:lvl w:ilvl="3" w:tplc="92BA4DF0">
      <w:numFmt w:val="bullet"/>
      <w:lvlText w:val="•"/>
      <w:lvlJc w:val="left"/>
      <w:pPr>
        <w:ind w:left="4661" w:hanging="361"/>
      </w:pPr>
      <w:rPr>
        <w:rFonts w:hint="default"/>
        <w:lang w:val="es-ES" w:eastAsia="es-ES" w:bidi="es-ES"/>
      </w:rPr>
    </w:lvl>
    <w:lvl w:ilvl="4" w:tplc="5648864A">
      <w:numFmt w:val="bullet"/>
      <w:lvlText w:val="•"/>
      <w:lvlJc w:val="left"/>
      <w:pPr>
        <w:ind w:left="5601" w:hanging="361"/>
      </w:pPr>
      <w:rPr>
        <w:rFonts w:hint="default"/>
        <w:lang w:val="es-ES" w:eastAsia="es-ES" w:bidi="es-ES"/>
      </w:rPr>
    </w:lvl>
    <w:lvl w:ilvl="5" w:tplc="2758B2AE">
      <w:numFmt w:val="bullet"/>
      <w:lvlText w:val="•"/>
      <w:lvlJc w:val="left"/>
      <w:pPr>
        <w:ind w:left="6542" w:hanging="361"/>
      </w:pPr>
      <w:rPr>
        <w:rFonts w:hint="default"/>
        <w:lang w:val="es-ES" w:eastAsia="es-ES" w:bidi="es-ES"/>
      </w:rPr>
    </w:lvl>
    <w:lvl w:ilvl="6" w:tplc="2F2E439E">
      <w:numFmt w:val="bullet"/>
      <w:lvlText w:val="•"/>
      <w:lvlJc w:val="left"/>
      <w:pPr>
        <w:ind w:left="7482" w:hanging="361"/>
      </w:pPr>
      <w:rPr>
        <w:rFonts w:hint="default"/>
        <w:lang w:val="es-ES" w:eastAsia="es-ES" w:bidi="es-ES"/>
      </w:rPr>
    </w:lvl>
    <w:lvl w:ilvl="7" w:tplc="6FD4A71E">
      <w:numFmt w:val="bullet"/>
      <w:lvlText w:val="•"/>
      <w:lvlJc w:val="left"/>
      <w:pPr>
        <w:ind w:left="8422" w:hanging="361"/>
      </w:pPr>
      <w:rPr>
        <w:rFonts w:hint="default"/>
        <w:lang w:val="es-ES" w:eastAsia="es-ES" w:bidi="es-ES"/>
      </w:rPr>
    </w:lvl>
    <w:lvl w:ilvl="8" w:tplc="DA1AA032">
      <w:numFmt w:val="bullet"/>
      <w:lvlText w:val="•"/>
      <w:lvlJc w:val="left"/>
      <w:pPr>
        <w:ind w:left="9363" w:hanging="361"/>
      </w:pPr>
      <w:rPr>
        <w:rFonts w:hint="default"/>
        <w:lang w:val="es-ES" w:eastAsia="es-ES" w:bidi="es-ES"/>
      </w:rPr>
    </w:lvl>
  </w:abstractNum>
  <w:abstractNum w:abstractNumId="7" w15:restartNumberingAfterBreak="0">
    <w:nsid w:val="11784F5D"/>
    <w:multiLevelType w:val="hybridMultilevel"/>
    <w:tmpl w:val="AC9A0702"/>
    <w:lvl w:ilvl="0" w:tplc="FFFC2770">
      <w:numFmt w:val="bullet"/>
      <w:lvlText w:val="-"/>
      <w:lvlJc w:val="left"/>
      <w:pPr>
        <w:ind w:left="153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8" w15:restartNumberingAfterBreak="0">
    <w:nsid w:val="15B047A7"/>
    <w:multiLevelType w:val="hybridMultilevel"/>
    <w:tmpl w:val="331ADF8A"/>
    <w:lvl w:ilvl="0" w:tplc="0409000D">
      <w:start w:val="1"/>
      <w:numFmt w:val="bullet"/>
      <w:lvlText w:val=""/>
      <w:lvlJc w:val="left"/>
      <w:pPr>
        <w:ind w:left="153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9" w15:restartNumberingAfterBreak="0">
    <w:nsid w:val="199D500B"/>
    <w:multiLevelType w:val="hybridMultilevel"/>
    <w:tmpl w:val="9EDCE128"/>
    <w:lvl w:ilvl="0" w:tplc="3E7C8B3C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B861CF8"/>
    <w:multiLevelType w:val="hybridMultilevel"/>
    <w:tmpl w:val="627EFC72"/>
    <w:lvl w:ilvl="0" w:tplc="1ABCE1AE">
      <w:start w:val="1"/>
      <w:numFmt w:val="bullet"/>
      <w:lvlText w:val="-"/>
      <w:lvlJc w:val="left"/>
      <w:pPr>
        <w:ind w:left="1222" w:hanging="360"/>
      </w:pPr>
      <w:rPr>
        <w:rFonts w:ascii="Tahoma" w:eastAsia="Tahoma" w:hAnsi="Tahoma" w:cs="Tahoma" w:hint="default"/>
      </w:rPr>
    </w:lvl>
    <w:lvl w:ilvl="1" w:tplc="04210003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1" w15:restartNumberingAfterBreak="0">
    <w:nsid w:val="1C3255DF"/>
    <w:multiLevelType w:val="hybridMultilevel"/>
    <w:tmpl w:val="05784D66"/>
    <w:lvl w:ilvl="0" w:tplc="04090019">
      <w:start w:val="1"/>
      <w:numFmt w:val="low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2" w15:restartNumberingAfterBreak="0">
    <w:nsid w:val="1EB25B9D"/>
    <w:multiLevelType w:val="hybridMultilevel"/>
    <w:tmpl w:val="CC489B4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F3327EC"/>
    <w:multiLevelType w:val="hybridMultilevel"/>
    <w:tmpl w:val="8618F0A4"/>
    <w:lvl w:ilvl="0" w:tplc="0421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5806630"/>
    <w:multiLevelType w:val="hybridMultilevel"/>
    <w:tmpl w:val="FF9810C0"/>
    <w:lvl w:ilvl="0" w:tplc="0D3E70B8">
      <w:start w:val="1"/>
      <w:numFmt w:val="decimal"/>
      <w:lvlText w:val="%1."/>
      <w:lvlJc w:val="left"/>
      <w:pPr>
        <w:ind w:left="1832" w:hanging="361"/>
      </w:pPr>
      <w:rPr>
        <w:rFonts w:ascii="Tahoma" w:eastAsia="Tahoma" w:hAnsi="Tahoma" w:cs="Tahoma" w:hint="default"/>
        <w:w w:val="100"/>
        <w:sz w:val="20"/>
        <w:szCs w:val="20"/>
        <w:lang w:val="es-ES" w:eastAsia="es-ES" w:bidi="es-ES"/>
      </w:rPr>
    </w:lvl>
    <w:lvl w:ilvl="1" w:tplc="DC1A90BA">
      <w:numFmt w:val="bullet"/>
      <w:lvlText w:val="•"/>
      <w:lvlJc w:val="left"/>
      <w:pPr>
        <w:ind w:left="2780" w:hanging="361"/>
      </w:pPr>
      <w:rPr>
        <w:rFonts w:hint="default"/>
        <w:lang w:val="es-ES" w:eastAsia="es-ES" w:bidi="es-ES"/>
      </w:rPr>
    </w:lvl>
    <w:lvl w:ilvl="2" w:tplc="D4789518">
      <w:numFmt w:val="bullet"/>
      <w:lvlText w:val="•"/>
      <w:lvlJc w:val="left"/>
      <w:pPr>
        <w:ind w:left="3720" w:hanging="361"/>
      </w:pPr>
      <w:rPr>
        <w:rFonts w:hint="default"/>
        <w:lang w:val="es-ES" w:eastAsia="es-ES" w:bidi="es-ES"/>
      </w:rPr>
    </w:lvl>
    <w:lvl w:ilvl="3" w:tplc="5B50772A">
      <w:numFmt w:val="bullet"/>
      <w:lvlText w:val="•"/>
      <w:lvlJc w:val="left"/>
      <w:pPr>
        <w:ind w:left="4661" w:hanging="361"/>
      </w:pPr>
      <w:rPr>
        <w:rFonts w:hint="default"/>
        <w:lang w:val="es-ES" w:eastAsia="es-ES" w:bidi="es-ES"/>
      </w:rPr>
    </w:lvl>
    <w:lvl w:ilvl="4" w:tplc="187E0A6A">
      <w:numFmt w:val="bullet"/>
      <w:lvlText w:val="•"/>
      <w:lvlJc w:val="left"/>
      <w:pPr>
        <w:ind w:left="5601" w:hanging="361"/>
      </w:pPr>
      <w:rPr>
        <w:rFonts w:hint="default"/>
        <w:lang w:val="es-ES" w:eastAsia="es-ES" w:bidi="es-ES"/>
      </w:rPr>
    </w:lvl>
    <w:lvl w:ilvl="5" w:tplc="C4D25F10">
      <w:numFmt w:val="bullet"/>
      <w:lvlText w:val="•"/>
      <w:lvlJc w:val="left"/>
      <w:pPr>
        <w:ind w:left="6542" w:hanging="361"/>
      </w:pPr>
      <w:rPr>
        <w:rFonts w:hint="default"/>
        <w:lang w:val="es-ES" w:eastAsia="es-ES" w:bidi="es-ES"/>
      </w:rPr>
    </w:lvl>
    <w:lvl w:ilvl="6" w:tplc="799E264C">
      <w:numFmt w:val="bullet"/>
      <w:lvlText w:val="•"/>
      <w:lvlJc w:val="left"/>
      <w:pPr>
        <w:ind w:left="7482" w:hanging="361"/>
      </w:pPr>
      <w:rPr>
        <w:rFonts w:hint="default"/>
        <w:lang w:val="es-ES" w:eastAsia="es-ES" w:bidi="es-ES"/>
      </w:rPr>
    </w:lvl>
    <w:lvl w:ilvl="7" w:tplc="B8CE35FC">
      <w:numFmt w:val="bullet"/>
      <w:lvlText w:val="•"/>
      <w:lvlJc w:val="left"/>
      <w:pPr>
        <w:ind w:left="8422" w:hanging="361"/>
      </w:pPr>
      <w:rPr>
        <w:rFonts w:hint="default"/>
        <w:lang w:val="es-ES" w:eastAsia="es-ES" w:bidi="es-ES"/>
      </w:rPr>
    </w:lvl>
    <w:lvl w:ilvl="8" w:tplc="7EC86012">
      <w:numFmt w:val="bullet"/>
      <w:lvlText w:val="•"/>
      <w:lvlJc w:val="left"/>
      <w:pPr>
        <w:ind w:left="9363" w:hanging="361"/>
      </w:pPr>
      <w:rPr>
        <w:rFonts w:hint="default"/>
        <w:lang w:val="es-ES" w:eastAsia="es-ES" w:bidi="es-ES"/>
      </w:rPr>
    </w:lvl>
  </w:abstractNum>
  <w:abstractNum w:abstractNumId="15" w15:restartNumberingAfterBreak="0">
    <w:nsid w:val="28CB323A"/>
    <w:multiLevelType w:val="hybridMultilevel"/>
    <w:tmpl w:val="463E32CC"/>
    <w:lvl w:ilvl="0" w:tplc="AA82CC90">
      <w:start w:val="1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27B1F"/>
    <w:multiLevelType w:val="hybridMultilevel"/>
    <w:tmpl w:val="4E3CE5E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0421000F">
      <w:start w:val="1"/>
      <w:numFmt w:val="decimal"/>
      <w:lvlText w:val="%4."/>
      <w:lvlJc w:val="left"/>
      <w:pPr>
        <w:ind w:left="3240" w:hanging="360"/>
      </w:pPr>
    </w:lvl>
    <w:lvl w:ilvl="4" w:tplc="04210019">
      <w:start w:val="1"/>
      <w:numFmt w:val="lowerLetter"/>
      <w:lvlText w:val="%5."/>
      <w:lvlJc w:val="left"/>
      <w:pPr>
        <w:ind w:left="3960" w:hanging="360"/>
      </w:pPr>
    </w:lvl>
    <w:lvl w:ilvl="5" w:tplc="0421001B">
      <w:start w:val="1"/>
      <w:numFmt w:val="lowerRoman"/>
      <w:lvlText w:val="%6."/>
      <w:lvlJc w:val="right"/>
      <w:pPr>
        <w:ind w:left="4680" w:hanging="180"/>
      </w:pPr>
    </w:lvl>
    <w:lvl w:ilvl="6" w:tplc="0421000F">
      <w:start w:val="1"/>
      <w:numFmt w:val="decimal"/>
      <w:lvlText w:val="%7."/>
      <w:lvlJc w:val="left"/>
      <w:pPr>
        <w:ind w:left="5400" w:hanging="360"/>
      </w:pPr>
    </w:lvl>
    <w:lvl w:ilvl="7" w:tplc="04210019">
      <w:start w:val="1"/>
      <w:numFmt w:val="lowerLetter"/>
      <w:lvlText w:val="%8."/>
      <w:lvlJc w:val="left"/>
      <w:pPr>
        <w:ind w:left="6120" w:hanging="360"/>
      </w:pPr>
    </w:lvl>
    <w:lvl w:ilvl="8" w:tplc="0421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F5E7204"/>
    <w:multiLevelType w:val="hybridMultilevel"/>
    <w:tmpl w:val="E2AC7946"/>
    <w:lvl w:ilvl="0" w:tplc="E028FB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20D494E"/>
    <w:multiLevelType w:val="hybridMultilevel"/>
    <w:tmpl w:val="D0F03A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BB178A"/>
    <w:multiLevelType w:val="hybridMultilevel"/>
    <w:tmpl w:val="553A0AB2"/>
    <w:lvl w:ilvl="0" w:tplc="9284645E">
      <w:start w:val="1"/>
      <w:numFmt w:val="decimal"/>
      <w:lvlText w:val="%1."/>
      <w:lvlJc w:val="left"/>
      <w:pPr>
        <w:ind w:left="1080" w:hanging="360"/>
      </w:pPr>
      <w:rPr>
        <w:b/>
        <w:bCs w:val="0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0421000F">
      <w:start w:val="1"/>
      <w:numFmt w:val="decimal"/>
      <w:lvlText w:val="%4."/>
      <w:lvlJc w:val="left"/>
      <w:pPr>
        <w:ind w:left="3240" w:hanging="360"/>
      </w:pPr>
    </w:lvl>
    <w:lvl w:ilvl="4" w:tplc="04210019">
      <w:start w:val="1"/>
      <w:numFmt w:val="lowerLetter"/>
      <w:lvlText w:val="%5."/>
      <w:lvlJc w:val="left"/>
      <w:pPr>
        <w:ind w:left="3960" w:hanging="360"/>
      </w:pPr>
    </w:lvl>
    <w:lvl w:ilvl="5" w:tplc="0421001B">
      <w:start w:val="1"/>
      <w:numFmt w:val="lowerRoman"/>
      <w:lvlText w:val="%6."/>
      <w:lvlJc w:val="right"/>
      <w:pPr>
        <w:ind w:left="4680" w:hanging="180"/>
      </w:pPr>
    </w:lvl>
    <w:lvl w:ilvl="6" w:tplc="0421000F">
      <w:start w:val="1"/>
      <w:numFmt w:val="decimal"/>
      <w:lvlText w:val="%7."/>
      <w:lvlJc w:val="left"/>
      <w:pPr>
        <w:ind w:left="5400" w:hanging="360"/>
      </w:pPr>
    </w:lvl>
    <w:lvl w:ilvl="7" w:tplc="04210019">
      <w:start w:val="1"/>
      <w:numFmt w:val="lowerLetter"/>
      <w:lvlText w:val="%8."/>
      <w:lvlJc w:val="left"/>
      <w:pPr>
        <w:ind w:left="6120" w:hanging="360"/>
      </w:pPr>
    </w:lvl>
    <w:lvl w:ilvl="8" w:tplc="0421001B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A7B3583"/>
    <w:multiLevelType w:val="hybridMultilevel"/>
    <w:tmpl w:val="4CD057C0"/>
    <w:lvl w:ilvl="0" w:tplc="CF2A1F4E">
      <w:start w:val="1"/>
      <w:numFmt w:val="upperLetter"/>
      <w:lvlText w:val="%1."/>
      <w:lvlJc w:val="left"/>
      <w:pPr>
        <w:ind w:left="153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1" w15:restartNumberingAfterBreak="0">
    <w:nsid w:val="3CE55BF1"/>
    <w:multiLevelType w:val="hybridMultilevel"/>
    <w:tmpl w:val="E3CA62C8"/>
    <w:lvl w:ilvl="0" w:tplc="EDFC9494">
      <w:start w:val="1"/>
      <w:numFmt w:val="decimal"/>
      <w:lvlText w:val="%1."/>
      <w:lvlJc w:val="left"/>
      <w:pPr>
        <w:ind w:left="1832" w:hanging="361"/>
      </w:pPr>
      <w:rPr>
        <w:rFonts w:ascii="Arial" w:eastAsia="Arial" w:hAnsi="Arial" w:cs="Arial" w:hint="default"/>
        <w:spacing w:val="-2"/>
        <w:w w:val="100"/>
        <w:sz w:val="20"/>
        <w:szCs w:val="20"/>
        <w:lang w:val="es-ES" w:eastAsia="es-ES" w:bidi="es-ES"/>
      </w:rPr>
    </w:lvl>
    <w:lvl w:ilvl="1" w:tplc="66F2EB12">
      <w:numFmt w:val="bullet"/>
      <w:lvlText w:val="•"/>
      <w:lvlJc w:val="left"/>
      <w:pPr>
        <w:ind w:left="2780" w:hanging="361"/>
      </w:pPr>
      <w:rPr>
        <w:rFonts w:hint="default"/>
        <w:lang w:val="es-ES" w:eastAsia="es-ES" w:bidi="es-ES"/>
      </w:rPr>
    </w:lvl>
    <w:lvl w:ilvl="2" w:tplc="C9EC0532">
      <w:numFmt w:val="bullet"/>
      <w:lvlText w:val="•"/>
      <w:lvlJc w:val="left"/>
      <w:pPr>
        <w:ind w:left="3720" w:hanging="361"/>
      </w:pPr>
      <w:rPr>
        <w:rFonts w:hint="default"/>
        <w:lang w:val="es-ES" w:eastAsia="es-ES" w:bidi="es-ES"/>
      </w:rPr>
    </w:lvl>
    <w:lvl w:ilvl="3" w:tplc="96BAD9DC">
      <w:numFmt w:val="bullet"/>
      <w:lvlText w:val="•"/>
      <w:lvlJc w:val="left"/>
      <w:pPr>
        <w:ind w:left="4661" w:hanging="361"/>
      </w:pPr>
      <w:rPr>
        <w:rFonts w:hint="default"/>
        <w:lang w:val="es-ES" w:eastAsia="es-ES" w:bidi="es-ES"/>
      </w:rPr>
    </w:lvl>
    <w:lvl w:ilvl="4" w:tplc="6778F12A">
      <w:numFmt w:val="bullet"/>
      <w:lvlText w:val="•"/>
      <w:lvlJc w:val="left"/>
      <w:pPr>
        <w:ind w:left="5601" w:hanging="361"/>
      </w:pPr>
      <w:rPr>
        <w:rFonts w:hint="default"/>
        <w:lang w:val="es-ES" w:eastAsia="es-ES" w:bidi="es-ES"/>
      </w:rPr>
    </w:lvl>
    <w:lvl w:ilvl="5" w:tplc="9B9AD098">
      <w:numFmt w:val="bullet"/>
      <w:lvlText w:val="•"/>
      <w:lvlJc w:val="left"/>
      <w:pPr>
        <w:ind w:left="6542" w:hanging="361"/>
      </w:pPr>
      <w:rPr>
        <w:rFonts w:hint="default"/>
        <w:lang w:val="es-ES" w:eastAsia="es-ES" w:bidi="es-ES"/>
      </w:rPr>
    </w:lvl>
    <w:lvl w:ilvl="6" w:tplc="FE000274">
      <w:numFmt w:val="bullet"/>
      <w:lvlText w:val="•"/>
      <w:lvlJc w:val="left"/>
      <w:pPr>
        <w:ind w:left="7482" w:hanging="361"/>
      </w:pPr>
      <w:rPr>
        <w:rFonts w:hint="default"/>
        <w:lang w:val="es-ES" w:eastAsia="es-ES" w:bidi="es-ES"/>
      </w:rPr>
    </w:lvl>
    <w:lvl w:ilvl="7" w:tplc="86CCAEEE">
      <w:numFmt w:val="bullet"/>
      <w:lvlText w:val="•"/>
      <w:lvlJc w:val="left"/>
      <w:pPr>
        <w:ind w:left="8422" w:hanging="361"/>
      </w:pPr>
      <w:rPr>
        <w:rFonts w:hint="default"/>
        <w:lang w:val="es-ES" w:eastAsia="es-ES" w:bidi="es-ES"/>
      </w:rPr>
    </w:lvl>
    <w:lvl w:ilvl="8" w:tplc="7B8C2F5A">
      <w:numFmt w:val="bullet"/>
      <w:lvlText w:val="•"/>
      <w:lvlJc w:val="left"/>
      <w:pPr>
        <w:ind w:left="9363" w:hanging="361"/>
      </w:pPr>
      <w:rPr>
        <w:rFonts w:hint="default"/>
        <w:lang w:val="es-ES" w:eastAsia="es-ES" w:bidi="es-ES"/>
      </w:rPr>
    </w:lvl>
  </w:abstractNum>
  <w:abstractNum w:abstractNumId="22" w15:restartNumberingAfterBreak="0">
    <w:nsid w:val="3F2368B6"/>
    <w:multiLevelType w:val="hybridMultilevel"/>
    <w:tmpl w:val="BE3A481E"/>
    <w:lvl w:ilvl="0" w:tplc="77825A4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81F0813"/>
    <w:multiLevelType w:val="hybridMultilevel"/>
    <w:tmpl w:val="E36091C6"/>
    <w:lvl w:ilvl="0" w:tplc="AA82CC90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B173C7"/>
    <w:multiLevelType w:val="hybridMultilevel"/>
    <w:tmpl w:val="04B4C218"/>
    <w:lvl w:ilvl="0" w:tplc="0BB44E3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F0F47F1"/>
    <w:multiLevelType w:val="hybridMultilevel"/>
    <w:tmpl w:val="0672C7D6"/>
    <w:lvl w:ilvl="0" w:tplc="641AB08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26240E5"/>
    <w:multiLevelType w:val="hybridMultilevel"/>
    <w:tmpl w:val="DCFEADB2"/>
    <w:lvl w:ilvl="0" w:tplc="21E6E29E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465688E"/>
    <w:multiLevelType w:val="hybridMultilevel"/>
    <w:tmpl w:val="AA1EB36A"/>
    <w:lvl w:ilvl="0" w:tplc="CC3EE4D6">
      <w:start w:val="2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6831A8F"/>
    <w:multiLevelType w:val="hybridMultilevel"/>
    <w:tmpl w:val="900827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715AF6"/>
    <w:multiLevelType w:val="hybridMultilevel"/>
    <w:tmpl w:val="DFCE7006"/>
    <w:lvl w:ilvl="0" w:tplc="0D9433A8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17B6F14A">
      <w:start w:val="1"/>
      <w:numFmt w:val="decimal"/>
      <w:lvlText w:val="%4."/>
      <w:lvlJc w:val="left"/>
      <w:pPr>
        <w:ind w:left="2880" w:hanging="360"/>
      </w:pPr>
      <w:rPr>
        <w:b/>
        <w:bCs/>
      </w:r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E60110"/>
    <w:multiLevelType w:val="hybridMultilevel"/>
    <w:tmpl w:val="246A5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BC03CE"/>
    <w:multiLevelType w:val="hybridMultilevel"/>
    <w:tmpl w:val="135CF024"/>
    <w:lvl w:ilvl="0" w:tplc="7CF08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0A0990"/>
    <w:multiLevelType w:val="hybridMultilevel"/>
    <w:tmpl w:val="01F434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4E2886"/>
    <w:multiLevelType w:val="hybridMultilevel"/>
    <w:tmpl w:val="8E4A2750"/>
    <w:lvl w:ilvl="0" w:tplc="946693C2">
      <w:numFmt w:val="bullet"/>
      <w:lvlText w:val="-"/>
      <w:lvlJc w:val="left"/>
      <w:pPr>
        <w:ind w:left="783" w:hanging="360"/>
      </w:pPr>
      <w:rPr>
        <w:rFonts w:ascii="Tahoma" w:eastAsia="Tahoma" w:hAnsi="Tahoma" w:cs="Tahoma" w:hint="default"/>
        <w:w w:val="100"/>
        <w:sz w:val="22"/>
        <w:szCs w:val="22"/>
      </w:rPr>
    </w:lvl>
    <w:lvl w:ilvl="1" w:tplc="04210003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34" w15:restartNumberingAfterBreak="0">
    <w:nsid w:val="6D923EAA"/>
    <w:multiLevelType w:val="hybridMultilevel"/>
    <w:tmpl w:val="56D46978"/>
    <w:lvl w:ilvl="0" w:tplc="887EEF80">
      <w:start w:val="1"/>
      <w:numFmt w:val="upperLetter"/>
      <w:lvlText w:val="%1."/>
      <w:lvlJc w:val="left"/>
      <w:pPr>
        <w:ind w:left="778" w:hanging="279"/>
      </w:pPr>
      <w:rPr>
        <w:rFonts w:ascii="Tahoma" w:eastAsia="Tahoma" w:hAnsi="Tahoma" w:cs="Tahoma" w:hint="default"/>
        <w:b/>
        <w:bCs/>
        <w:spacing w:val="-3"/>
        <w:w w:val="100"/>
        <w:sz w:val="22"/>
        <w:szCs w:val="22"/>
      </w:rPr>
    </w:lvl>
    <w:lvl w:ilvl="1" w:tplc="0409000D">
      <w:start w:val="1"/>
      <w:numFmt w:val="bullet"/>
      <w:lvlText w:val=""/>
      <w:lvlJc w:val="left"/>
      <w:pPr>
        <w:ind w:left="1221" w:hanging="361"/>
      </w:pPr>
      <w:rPr>
        <w:rFonts w:ascii="Wingdings" w:hAnsi="Wingdings" w:hint="default"/>
        <w:b/>
        <w:w w:val="100"/>
        <w:sz w:val="22"/>
        <w:szCs w:val="22"/>
      </w:rPr>
    </w:lvl>
    <w:lvl w:ilvl="2" w:tplc="5F269CDC">
      <w:numFmt w:val="bullet"/>
      <w:lvlText w:val="•"/>
      <w:lvlJc w:val="left"/>
      <w:pPr>
        <w:ind w:left="2276" w:hanging="361"/>
      </w:pPr>
    </w:lvl>
    <w:lvl w:ilvl="3" w:tplc="506A4A04">
      <w:numFmt w:val="bullet"/>
      <w:lvlText w:val="•"/>
      <w:lvlJc w:val="left"/>
      <w:pPr>
        <w:ind w:left="3332" w:hanging="361"/>
      </w:pPr>
    </w:lvl>
    <w:lvl w:ilvl="4" w:tplc="11B476E0">
      <w:numFmt w:val="bullet"/>
      <w:lvlText w:val="•"/>
      <w:lvlJc w:val="left"/>
      <w:pPr>
        <w:ind w:left="4388" w:hanging="361"/>
      </w:pPr>
    </w:lvl>
    <w:lvl w:ilvl="5" w:tplc="F78E8B8E">
      <w:numFmt w:val="bullet"/>
      <w:lvlText w:val="•"/>
      <w:lvlJc w:val="left"/>
      <w:pPr>
        <w:ind w:left="5444" w:hanging="361"/>
      </w:pPr>
    </w:lvl>
    <w:lvl w:ilvl="6" w:tplc="4E8831C2">
      <w:numFmt w:val="bullet"/>
      <w:lvlText w:val="•"/>
      <w:lvlJc w:val="left"/>
      <w:pPr>
        <w:ind w:left="6500" w:hanging="361"/>
      </w:pPr>
    </w:lvl>
    <w:lvl w:ilvl="7" w:tplc="52FE4E9A">
      <w:numFmt w:val="bullet"/>
      <w:lvlText w:val="•"/>
      <w:lvlJc w:val="left"/>
      <w:pPr>
        <w:ind w:left="7556" w:hanging="361"/>
      </w:pPr>
    </w:lvl>
    <w:lvl w:ilvl="8" w:tplc="F9527588">
      <w:numFmt w:val="bullet"/>
      <w:lvlText w:val="•"/>
      <w:lvlJc w:val="left"/>
      <w:pPr>
        <w:ind w:left="8612" w:hanging="361"/>
      </w:pPr>
    </w:lvl>
  </w:abstractNum>
  <w:abstractNum w:abstractNumId="35" w15:restartNumberingAfterBreak="0">
    <w:nsid w:val="6FDB0416"/>
    <w:multiLevelType w:val="hybridMultilevel"/>
    <w:tmpl w:val="31969A4A"/>
    <w:lvl w:ilvl="0" w:tplc="82EC1AD6">
      <w:start w:val="1"/>
      <w:numFmt w:val="decimal"/>
      <w:lvlText w:val="%1."/>
      <w:lvlJc w:val="left"/>
      <w:pPr>
        <w:ind w:left="360" w:hanging="360"/>
      </w:pPr>
      <w:rPr>
        <w:rFonts w:ascii="Tahoma" w:eastAsia="Times New Roman" w:hAnsi="Tahoma" w:cs="Tahoma"/>
      </w:rPr>
    </w:lvl>
    <w:lvl w:ilvl="1" w:tplc="04090003" w:tentative="1">
      <w:start w:val="1"/>
      <w:numFmt w:val="bullet"/>
      <w:lvlText w:val="o"/>
      <w:lvlJc w:val="left"/>
      <w:pPr>
        <w:ind w:left="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</w:abstractNum>
  <w:abstractNum w:abstractNumId="36" w15:restartNumberingAfterBreak="0">
    <w:nsid w:val="704F4CAF"/>
    <w:multiLevelType w:val="hybridMultilevel"/>
    <w:tmpl w:val="9C48DDE0"/>
    <w:lvl w:ilvl="0" w:tplc="706C5F3A">
      <w:start w:val="1"/>
      <w:numFmt w:val="upperLetter"/>
      <w:lvlText w:val="%1."/>
      <w:lvlJc w:val="left"/>
      <w:pPr>
        <w:ind w:left="95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94" w:hanging="360"/>
      </w:pPr>
    </w:lvl>
    <w:lvl w:ilvl="2" w:tplc="0409001B" w:tentative="1">
      <w:start w:val="1"/>
      <w:numFmt w:val="lowerRoman"/>
      <w:lvlText w:val="%3."/>
      <w:lvlJc w:val="right"/>
      <w:pPr>
        <w:ind w:left="11014" w:hanging="180"/>
      </w:pPr>
    </w:lvl>
    <w:lvl w:ilvl="3" w:tplc="0409000F" w:tentative="1">
      <w:start w:val="1"/>
      <w:numFmt w:val="decimal"/>
      <w:lvlText w:val="%4."/>
      <w:lvlJc w:val="left"/>
      <w:pPr>
        <w:ind w:left="11734" w:hanging="360"/>
      </w:pPr>
    </w:lvl>
    <w:lvl w:ilvl="4" w:tplc="04090019" w:tentative="1">
      <w:start w:val="1"/>
      <w:numFmt w:val="lowerLetter"/>
      <w:lvlText w:val="%5."/>
      <w:lvlJc w:val="left"/>
      <w:pPr>
        <w:ind w:left="12454" w:hanging="360"/>
      </w:pPr>
    </w:lvl>
    <w:lvl w:ilvl="5" w:tplc="0409001B" w:tentative="1">
      <w:start w:val="1"/>
      <w:numFmt w:val="lowerRoman"/>
      <w:lvlText w:val="%6."/>
      <w:lvlJc w:val="right"/>
      <w:pPr>
        <w:ind w:left="13174" w:hanging="180"/>
      </w:pPr>
    </w:lvl>
    <w:lvl w:ilvl="6" w:tplc="0409000F" w:tentative="1">
      <w:start w:val="1"/>
      <w:numFmt w:val="decimal"/>
      <w:lvlText w:val="%7."/>
      <w:lvlJc w:val="left"/>
      <w:pPr>
        <w:ind w:left="13894" w:hanging="360"/>
      </w:pPr>
    </w:lvl>
    <w:lvl w:ilvl="7" w:tplc="04090019" w:tentative="1">
      <w:start w:val="1"/>
      <w:numFmt w:val="lowerLetter"/>
      <w:lvlText w:val="%8."/>
      <w:lvlJc w:val="left"/>
      <w:pPr>
        <w:ind w:left="14614" w:hanging="360"/>
      </w:pPr>
    </w:lvl>
    <w:lvl w:ilvl="8" w:tplc="0409001B" w:tentative="1">
      <w:start w:val="1"/>
      <w:numFmt w:val="lowerRoman"/>
      <w:lvlText w:val="%9."/>
      <w:lvlJc w:val="right"/>
      <w:pPr>
        <w:ind w:left="15334" w:hanging="180"/>
      </w:pPr>
    </w:lvl>
  </w:abstractNum>
  <w:abstractNum w:abstractNumId="37" w15:restartNumberingAfterBreak="0">
    <w:nsid w:val="7357340D"/>
    <w:multiLevelType w:val="hybridMultilevel"/>
    <w:tmpl w:val="1AF4685E"/>
    <w:lvl w:ilvl="0" w:tplc="AA82CC90">
      <w:start w:val="1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BC1A0B"/>
    <w:multiLevelType w:val="hybridMultilevel"/>
    <w:tmpl w:val="A6C4254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9AC0104"/>
    <w:multiLevelType w:val="multilevel"/>
    <w:tmpl w:val="C37E5FF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Roman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upperRoman"/>
      <w:lvlText w:val="%6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lowerRoman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 w16cid:durableId="1625385878">
    <w:abstractNumId w:val="39"/>
  </w:num>
  <w:num w:numId="2" w16cid:durableId="68238935">
    <w:abstractNumId w:val="26"/>
  </w:num>
  <w:num w:numId="3" w16cid:durableId="1615138508">
    <w:abstractNumId w:val="31"/>
  </w:num>
  <w:num w:numId="4" w16cid:durableId="2043165054">
    <w:abstractNumId w:val="1"/>
  </w:num>
  <w:num w:numId="5" w16cid:durableId="86006127">
    <w:abstractNumId w:val="4"/>
  </w:num>
  <w:num w:numId="6" w16cid:durableId="2144612932">
    <w:abstractNumId w:val="8"/>
  </w:num>
  <w:num w:numId="7" w16cid:durableId="1119032890">
    <w:abstractNumId w:val="13"/>
  </w:num>
  <w:num w:numId="8" w16cid:durableId="970281064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25513669">
    <w:abstractNumId w:val="3"/>
  </w:num>
  <w:num w:numId="10" w16cid:durableId="112941224">
    <w:abstractNumId w:val="28"/>
  </w:num>
  <w:num w:numId="11" w16cid:durableId="300692097">
    <w:abstractNumId w:val="27"/>
  </w:num>
  <w:num w:numId="12" w16cid:durableId="1079596409">
    <w:abstractNumId w:val="22"/>
  </w:num>
  <w:num w:numId="13" w16cid:durableId="658922965">
    <w:abstractNumId w:val="24"/>
  </w:num>
  <w:num w:numId="14" w16cid:durableId="1172143589">
    <w:abstractNumId w:val="36"/>
  </w:num>
  <w:num w:numId="15" w16cid:durableId="225607558">
    <w:abstractNumId w:val="17"/>
  </w:num>
  <w:num w:numId="16" w16cid:durableId="1052968430">
    <w:abstractNumId w:val="12"/>
  </w:num>
  <w:num w:numId="17" w16cid:durableId="1666859682">
    <w:abstractNumId w:val="38"/>
  </w:num>
  <w:num w:numId="18" w16cid:durableId="1872187287">
    <w:abstractNumId w:val="32"/>
  </w:num>
  <w:num w:numId="19" w16cid:durableId="1764689168">
    <w:abstractNumId w:val="25"/>
  </w:num>
  <w:num w:numId="20" w16cid:durableId="163132535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6878388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65715311">
    <w:abstractNumId w:val="5"/>
  </w:num>
  <w:num w:numId="23" w16cid:durableId="204028102">
    <w:abstractNumId w:val="18"/>
  </w:num>
  <w:num w:numId="24" w16cid:durableId="1659385793">
    <w:abstractNumId w:val="3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451900967">
    <w:abstractNumId w:val="9"/>
  </w:num>
  <w:num w:numId="26" w16cid:durableId="1957591721">
    <w:abstractNumId w:val="7"/>
  </w:num>
  <w:num w:numId="27" w16cid:durableId="191915706">
    <w:abstractNumId w:val="34"/>
  </w:num>
  <w:num w:numId="28" w16cid:durableId="154996092">
    <w:abstractNumId w:val="34"/>
  </w:num>
  <w:num w:numId="29" w16cid:durableId="78521989">
    <w:abstractNumId w:val="30"/>
  </w:num>
  <w:num w:numId="30" w16cid:durableId="693117646">
    <w:abstractNumId w:val="0"/>
  </w:num>
  <w:num w:numId="31" w16cid:durableId="1635789646">
    <w:abstractNumId w:val="33"/>
  </w:num>
  <w:num w:numId="32" w16cid:durableId="199369061">
    <w:abstractNumId w:val="15"/>
  </w:num>
  <w:num w:numId="33" w16cid:durableId="384835750">
    <w:abstractNumId w:val="37"/>
  </w:num>
  <w:num w:numId="34" w16cid:durableId="1892569161">
    <w:abstractNumId w:val="35"/>
  </w:num>
  <w:num w:numId="35" w16cid:durableId="41944239">
    <w:abstractNumId w:val="23"/>
  </w:num>
  <w:num w:numId="36" w16cid:durableId="1812861177">
    <w:abstractNumId w:val="11"/>
  </w:num>
  <w:num w:numId="37" w16cid:durableId="601958951">
    <w:abstractNumId w:val="14"/>
  </w:num>
  <w:num w:numId="38" w16cid:durableId="1441804222">
    <w:abstractNumId w:val="6"/>
  </w:num>
  <w:num w:numId="39" w16cid:durableId="1052383615">
    <w:abstractNumId w:val="21"/>
  </w:num>
  <w:num w:numId="40" w16cid:durableId="1883982876">
    <w:abstractNumId w:val="20"/>
  </w:num>
  <w:num w:numId="41" w16cid:durableId="251208707">
    <w:abstractNumId w:val="2"/>
  </w:num>
  <w:num w:numId="42" w16cid:durableId="1610042823">
    <w:abstractNumId w:val="1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6BF6"/>
    <w:rsid w:val="00000398"/>
    <w:rsid w:val="00003391"/>
    <w:rsid w:val="000034C1"/>
    <w:rsid w:val="000106B0"/>
    <w:rsid w:val="000174F2"/>
    <w:rsid w:val="00020EBC"/>
    <w:rsid w:val="00022BDA"/>
    <w:rsid w:val="000261F0"/>
    <w:rsid w:val="00043BDE"/>
    <w:rsid w:val="000471F0"/>
    <w:rsid w:val="00047521"/>
    <w:rsid w:val="0005392E"/>
    <w:rsid w:val="0006166A"/>
    <w:rsid w:val="000626ED"/>
    <w:rsid w:val="000633A9"/>
    <w:rsid w:val="00067AB8"/>
    <w:rsid w:val="00067C92"/>
    <w:rsid w:val="000C44E9"/>
    <w:rsid w:val="000E3598"/>
    <w:rsid w:val="000F1E62"/>
    <w:rsid w:val="000F50CC"/>
    <w:rsid w:val="00101D4A"/>
    <w:rsid w:val="0010248F"/>
    <w:rsid w:val="00105C99"/>
    <w:rsid w:val="001267E0"/>
    <w:rsid w:val="00127525"/>
    <w:rsid w:val="00131381"/>
    <w:rsid w:val="00136006"/>
    <w:rsid w:val="001436C8"/>
    <w:rsid w:val="00143AF3"/>
    <w:rsid w:val="001449EC"/>
    <w:rsid w:val="00145D21"/>
    <w:rsid w:val="00146CD2"/>
    <w:rsid w:val="00150016"/>
    <w:rsid w:val="00152AC9"/>
    <w:rsid w:val="0016650C"/>
    <w:rsid w:val="001670A7"/>
    <w:rsid w:val="00167D71"/>
    <w:rsid w:val="0017093B"/>
    <w:rsid w:val="00170CBA"/>
    <w:rsid w:val="00173419"/>
    <w:rsid w:val="001771A1"/>
    <w:rsid w:val="001A0594"/>
    <w:rsid w:val="001B361F"/>
    <w:rsid w:val="001C3A83"/>
    <w:rsid w:val="001D0CA5"/>
    <w:rsid w:val="001D2716"/>
    <w:rsid w:val="001E391B"/>
    <w:rsid w:val="001F0AF0"/>
    <w:rsid w:val="001F7B09"/>
    <w:rsid w:val="00201E58"/>
    <w:rsid w:val="00205DE6"/>
    <w:rsid w:val="002163DF"/>
    <w:rsid w:val="002178B9"/>
    <w:rsid w:val="00220436"/>
    <w:rsid w:val="002277DC"/>
    <w:rsid w:val="002424C0"/>
    <w:rsid w:val="002511E3"/>
    <w:rsid w:val="00251AE3"/>
    <w:rsid w:val="002603BD"/>
    <w:rsid w:val="0026314C"/>
    <w:rsid w:val="00271CF9"/>
    <w:rsid w:val="0027276D"/>
    <w:rsid w:val="00281933"/>
    <w:rsid w:val="00283163"/>
    <w:rsid w:val="00283209"/>
    <w:rsid w:val="00291712"/>
    <w:rsid w:val="00292DC9"/>
    <w:rsid w:val="002A6508"/>
    <w:rsid w:val="002C344D"/>
    <w:rsid w:val="002C3E9E"/>
    <w:rsid w:val="002D68F5"/>
    <w:rsid w:val="002E0194"/>
    <w:rsid w:val="002E55E2"/>
    <w:rsid w:val="002E56E9"/>
    <w:rsid w:val="002E5B51"/>
    <w:rsid w:val="002E7DE5"/>
    <w:rsid w:val="00303EF8"/>
    <w:rsid w:val="00304F99"/>
    <w:rsid w:val="003079EE"/>
    <w:rsid w:val="0031031D"/>
    <w:rsid w:val="003163AA"/>
    <w:rsid w:val="00320421"/>
    <w:rsid w:val="00321C5C"/>
    <w:rsid w:val="0032774D"/>
    <w:rsid w:val="003376E1"/>
    <w:rsid w:val="00343516"/>
    <w:rsid w:val="003438DF"/>
    <w:rsid w:val="003447EE"/>
    <w:rsid w:val="003452FA"/>
    <w:rsid w:val="00345CD2"/>
    <w:rsid w:val="0035726B"/>
    <w:rsid w:val="003620E2"/>
    <w:rsid w:val="003714E2"/>
    <w:rsid w:val="00373873"/>
    <w:rsid w:val="00382612"/>
    <w:rsid w:val="00390F6F"/>
    <w:rsid w:val="003A0CFF"/>
    <w:rsid w:val="003A6BF6"/>
    <w:rsid w:val="003C0C4C"/>
    <w:rsid w:val="003C1D4E"/>
    <w:rsid w:val="003D4A15"/>
    <w:rsid w:val="003F2247"/>
    <w:rsid w:val="003F4958"/>
    <w:rsid w:val="003F5051"/>
    <w:rsid w:val="003F624D"/>
    <w:rsid w:val="004009DE"/>
    <w:rsid w:val="00413799"/>
    <w:rsid w:val="00420DF5"/>
    <w:rsid w:val="00432641"/>
    <w:rsid w:val="00432E7B"/>
    <w:rsid w:val="004371B6"/>
    <w:rsid w:val="004378DA"/>
    <w:rsid w:val="00444C7B"/>
    <w:rsid w:val="004463DC"/>
    <w:rsid w:val="00446E3D"/>
    <w:rsid w:val="0045070A"/>
    <w:rsid w:val="00451961"/>
    <w:rsid w:val="00466A0A"/>
    <w:rsid w:val="0046717A"/>
    <w:rsid w:val="0047593C"/>
    <w:rsid w:val="0047773B"/>
    <w:rsid w:val="00482DB2"/>
    <w:rsid w:val="0048718B"/>
    <w:rsid w:val="0049185C"/>
    <w:rsid w:val="004942AA"/>
    <w:rsid w:val="004A5839"/>
    <w:rsid w:val="004A7E82"/>
    <w:rsid w:val="004E02B8"/>
    <w:rsid w:val="004E4831"/>
    <w:rsid w:val="004F2231"/>
    <w:rsid w:val="00501492"/>
    <w:rsid w:val="005112D1"/>
    <w:rsid w:val="005339EE"/>
    <w:rsid w:val="005349CD"/>
    <w:rsid w:val="00544960"/>
    <w:rsid w:val="00546356"/>
    <w:rsid w:val="0055035B"/>
    <w:rsid w:val="005520EE"/>
    <w:rsid w:val="0056377F"/>
    <w:rsid w:val="00573F90"/>
    <w:rsid w:val="005835A4"/>
    <w:rsid w:val="00584126"/>
    <w:rsid w:val="00586E54"/>
    <w:rsid w:val="005876C7"/>
    <w:rsid w:val="0059461C"/>
    <w:rsid w:val="005946A6"/>
    <w:rsid w:val="00596887"/>
    <w:rsid w:val="005A2697"/>
    <w:rsid w:val="005A345D"/>
    <w:rsid w:val="005C0752"/>
    <w:rsid w:val="005C3643"/>
    <w:rsid w:val="005C59EE"/>
    <w:rsid w:val="005D0E54"/>
    <w:rsid w:val="005D49D4"/>
    <w:rsid w:val="005E2CD4"/>
    <w:rsid w:val="005E70E5"/>
    <w:rsid w:val="00600E71"/>
    <w:rsid w:val="00603F34"/>
    <w:rsid w:val="00626C7C"/>
    <w:rsid w:val="006273DB"/>
    <w:rsid w:val="006372E9"/>
    <w:rsid w:val="00642654"/>
    <w:rsid w:val="006452AF"/>
    <w:rsid w:val="006628F1"/>
    <w:rsid w:val="00670675"/>
    <w:rsid w:val="0067751F"/>
    <w:rsid w:val="006812D0"/>
    <w:rsid w:val="00682337"/>
    <w:rsid w:val="0068500D"/>
    <w:rsid w:val="00690667"/>
    <w:rsid w:val="00695962"/>
    <w:rsid w:val="006A327A"/>
    <w:rsid w:val="006A34E2"/>
    <w:rsid w:val="006B28FA"/>
    <w:rsid w:val="006C4A46"/>
    <w:rsid w:val="006C5683"/>
    <w:rsid w:val="006D315C"/>
    <w:rsid w:val="007017AB"/>
    <w:rsid w:val="007057F4"/>
    <w:rsid w:val="007176C8"/>
    <w:rsid w:val="00721CB2"/>
    <w:rsid w:val="00731B6F"/>
    <w:rsid w:val="0073505C"/>
    <w:rsid w:val="00735DBD"/>
    <w:rsid w:val="0073770C"/>
    <w:rsid w:val="0074094D"/>
    <w:rsid w:val="007417B3"/>
    <w:rsid w:val="00742102"/>
    <w:rsid w:val="0074395A"/>
    <w:rsid w:val="00746353"/>
    <w:rsid w:val="00746928"/>
    <w:rsid w:val="00750AC4"/>
    <w:rsid w:val="00753B6A"/>
    <w:rsid w:val="007659AA"/>
    <w:rsid w:val="007666A4"/>
    <w:rsid w:val="00771BD4"/>
    <w:rsid w:val="00773B66"/>
    <w:rsid w:val="00777B77"/>
    <w:rsid w:val="00782683"/>
    <w:rsid w:val="00791E54"/>
    <w:rsid w:val="007B0D10"/>
    <w:rsid w:val="007B366E"/>
    <w:rsid w:val="007C72A0"/>
    <w:rsid w:val="007C7473"/>
    <w:rsid w:val="007D26F1"/>
    <w:rsid w:val="007D4743"/>
    <w:rsid w:val="007E5499"/>
    <w:rsid w:val="007F2C73"/>
    <w:rsid w:val="00800A11"/>
    <w:rsid w:val="00807B9E"/>
    <w:rsid w:val="008122DB"/>
    <w:rsid w:val="008162DF"/>
    <w:rsid w:val="0081756F"/>
    <w:rsid w:val="008253A5"/>
    <w:rsid w:val="0082714C"/>
    <w:rsid w:val="00827547"/>
    <w:rsid w:val="00836255"/>
    <w:rsid w:val="00840B6F"/>
    <w:rsid w:val="008417CE"/>
    <w:rsid w:val="0084277E"/>
    <w:rsid w:val="00844AB7"/>
    <w:rsid w:val="00844EA5"/>
    <w:rsid w:val="0085651C"/>
    <w:rsid w:val="00861707"/>
    <w:rsid w:val="00863AAB"/>
    <w:rsid w:val="00866EFF"/>
    <w:rsid w:val="0087310E"/>
    <w:rsid w:val="00882531"/>
    <w:rsid w:val="00882E57"/>
    <w:rsid w:val="0088396F"/>
    <w:rsid w:val="00883F11"/>
    <w:rsid w:val="00886BE1"/>
    <w:rsid w:val="00890C55"/>
    <w:rsid w:val="008A3A14"/>
    <w:rsid w:val="008A3C95"/>
    <w:rsid w:val="008A565C"/>
    <w:rsid w:val="008A74B6"/>
    <w:rsid w:val="008B6BBE"/>
    <w:rsid w:val="008C0A36"/>
    <w:rsid w:val="008C386D"/>
    <w:rsid w:val="008C5106"/>
    <w:rsid w:val="008C5187"/>
    <w:rsid w:val="008D5829"/>
    <w:rsid w:val="008E2ABF"/>
    <w:rsid w:val="008F25E2"/>
    <w:rsid w:val="008F4ACC"/>
    <w:rsid w:val="009032E9"/>
    <w:rsid w:val="00921EC9"/>
    <w:rsid w:val="00924F60"/>
    <w:rsid w:val="009327D3"/>
    <w:rsid w:val="00936C32"/>
    <w:rsid w:val="009435B6"/>
    <w:rsid w:val="00946F55"/>
    <w:rsid w:val="00956E58"/>
    <w:rsid w:val="00964153"/>
    <w:rsid w:val="00965BD5"/>
    <w:rsid w:val="00971BBE"/>
    <w:rsid w:val="009740FE"/>
    <w:rsid w:val="00976A2B"/>
    <w:rsid w:val="00986898"/>
    <w:rsid w:val="009875C8"/>
    <w:rsid w:val="00991D08"/>
    <w:rsid w:val="009A5FCA"/>
    <w:rsid w:val="009A6133"/>
    <w:rsid w:val="009B2F93"/>
    <w:rsid w:val="009C4C17"/>
    <w:rsid w:val="009C6164"/>
    <w:rsid w:val="009E486F"/>
    <w:rsid w:val="009F2483"/>
    <w:rsid w:val="00A00672"/>
    <w:rsid w:val="00A10D91"/>
    <w:rsid w:val="00A16EC1"/>
    <w:rsid w:val="00A171EF"/>
    <w:rsid w:val="00A24AD2"/>
    <w:rsid w:val="00A255CF"/>
    <w:rsid w:val="00A278C4"/>
    <w:rsid w:val="00A32E6E"/>
    <w:rsid w:val="00A36BC6"/>
    <w:rsid w:val="00A439D0"/>
    <w:rsid w:val="00A458A9"/>
    <w:rsid w:val="00A558B1"/>
    <w:rsid w:val="00A63DE6"/>
    <w:rsid w:val="00A63DF7"/>
    <w:rsid w:val="00A74924"/>
    <w:rsid w:val="00A7770E"/>
    <w:rsid w:val="00A85D89"/>
    <w:rsid w:val="00AA1C4A"/>
    <w:rsid w:val="00AA6C55"/>
    <w:rsid w:val="00AC0A7E"/>
    <w:rsid w:val="00AC3577"/>
    <w:rsid w:val="00AD3348"/>
    <w:rsid w:val="00AD3A42"/>
    <w:rsid w:val="00AD51EA"/>
    <w:rsid w:val="00AD5B68"/>
    <w:rsid w:val="00AF26D6"/>
    <w:rsid w:val="00AF4748"/>
    <w:rsid w:val="00AF587B"/>
    <w:rsid w:val="00AF7D64"/>
    <w:rsid w:val="00B006AF"/>
    <w:rsid w:val="00B00CF7"/>
    <w:rsid w:val="00B0688D"/>
    <w:rsid w:val="00B24DBD"/>
    <w:rsid w:val="00B2753C"/>
    <w:rsid w:val="00B36CB8"/>
    <w:rsid w:val="00B40525"/>
    <w:rsid w:val="00B41D82"/>
    <w:rsid w:val="00B4228D"/>
    <w:rsid w:val="00B51F3F"/>
    <w:rsid w:val="00B54772"/>
    <w:rsid w:val="00B63849"/>
    <w:rsid w:val="00B7717A"/>
    <w:rsid w:val="00B90346"/>
    <w:rsid w:val="00B92198"/>
    <w:rsid w:val="00B9452A"/>
    <w:rsid w:val="00BA5F15"/>
    <w:rsid w:val="00BB21D8"/>
    <w:rsid w:val="00BB6CAC"/>
    <w:rsid w:val="00BC4215"/>
    <w:rsid w:val="00BC7E18"/>
    <w:rsid w:val="00BD73DA"/>
    <w:rsid w:val="00BE707B"/>
    <w:rsid w:val="00BE7253"/>
    <w:rsid w:val="00BE7A26"/>
    <w:rsid w:val="00C07BC2"/>
    <w:rsid w:val="00C118BD"/>
    <w:rsid w:val="00C14456"/>
    <w:rsid w:val="00C20B9B"/>
    <w:rsid w:val="00C312C6"/>
    <w:rsid w:val="00C325DB"/>
    <w:rsid w:val="00C471A0"/>
    <w:rsid w:val="00C50539"/>
    <w:rsid w:val="00C62CD6"/>
    <w:rsid w:val="00C80735"/>
    <w:rsid w:val="00C84693"/>
    <w:rsid w:val="00C87F0F"/>
    <w:rsid w:val="00C9204C"/>
    <w:rsid w:val="00C93316"/>
    <w:rsid w:val="00C943F5"/>
    <w:rsid w:val="00C96313"/>
    <w:rsid w:val="00CA16E0"/>
    <w:rsid w:val="00CA4A18"/>
    <w:rsid w:val="00CD1353"/>
    <w:rsid w:val="00CD53E6"/>
    <w:rsid w:val="00CE0BC9"/>
    <w:rsid w:val="00CE6927"/>
    <w:rsid w:val="00CF5B38"/>
    <w:rsid w:val="00D01565"/>
    <w:rsid w:val="00D02948"/>
    <w:rsid w:val="00D1267A"/>
    <w:rsid w:val="00D16FFC"/>
    <w:rsid w:val="00D2045C"/>
    <w:rsid w:val="00D26620"/>
    <w:rsid w:val="00D271E2"/>
    <w:rsid w:val="00D3056C"/>
    <w:rsid w:val="00D42123"/>
    <w:rsid w:val="00D47251"/>
    <w:rsid w:val="00D50611"/>
    <w:rsid w:val="00D50A5C"/>
    <w:rsid w:val="00D540AF"/>
    <w:rsid w:val="00D57CCB"/>
    <w:rsid w:val="00D6093C"/>
    <w:rsid w:val="00D6257D"/>
    <w:rsid w:val="00D638C1"/>
    <w:rsid w:val="00D64CFF"/>
    <w:rsid w:val="00D66965"/>
    <w:rsid w:val="00D73D44"/>
    <w:rsid w:val="00D748F7"/>
    <w:rsid w:val="00D74DC7"/>
    <w:rsid w:val="00D75672"/>
    <w:rsid w:val="00D873D0"/>
    <w:rsid w:val="00D9462A"/>
    <w:rsid w:val="00D967AC"/>
    <w:rsid w:val="00DB2454"/>
    <w:rsid w:val="00DC191C"/>
    <w:rsid w:val="00DC4CBD"/>
    <w:rsid w:val="00DF1014"/>
    <w:rsid w:val="00DF30D5"/>
    <w:rsid w:val="00DF6AF3"/>
    <w:rsid w:val="00E00D89"/>
    <w:rsid w:val="00E01586"/>
    <w:rsid w:val="00E0224F"/>
    <w:rsid w:val="00E07DF7"/>
    <w:rsid w:val="00E10057"/>
    <w:rsid w:val="00E103F8"/>
    <w:rsid w:val="00E20D14"/>
    <w:rsid w:val="00E25913"/>
    <w:rsid w:val="00E47881"/>
    <w:rsid w:val="00E50A4D"/>
    <w:rsid w:val="00E67002"/>
    <w:rsid w:val="00E736C4"/>
    <w:rsid w:val="00E758BC"/>
    <w:rsid w:val="00E907DF"/>
    <w:rsid w:val="00E95AFE"/>
    <w:rsid w:val="00EA4059"/>
    <w:rsid w:val="00EA6ABD"/>
    <w:rsid w:val="00EA70F0"/>
    <w:rsid w:val="00ED051B"/>
    <w:rsid w:val="00ED3756"/>
    <w:rsid w:val="00ED3BC3"/>
    <w:rsid w:val="00ED5A78"/>
    <w:rsid w:val="00EF7E11"/>
    <w:rsid w:val="00EF7EAF"/>
    <w:rsid w:val="00F056C4"/>
    <w:rsid w:val="00F145C2"/>
    <w:rsid w:val="00F2740C"/>
    <w:rsid w:val="00F352DE"/>
    <w:rsid w:val="00F43A02"/>
    <w:rsid w:val="00F45884"/>
    <w:rsid w:val="00F54EA0"/>
    <w:rsid w:val="00F553FE"/>
    <w:rsid w:val="00F61BA9"/>
    <w:rsid w:val="00F63939"/>
    <w:rsid w:val="00F6550A"/>
    <w:rsid w:val="00F72BBC"/>
    <w:rsid w:val="00F7724A"/>
    <w:rsid w:val="00F8526B"/>
    <w:rsid w:val="00F8591A"/>
    <w:rsid w:val="00F85A7D"/>
    <w:rsid w:val="00F85BED"/>
    <w:rsid w:val="00F91AD0"/>
    <w:rsid w:val="00F95FE9"/>
    <w:rsid w:val="00F978EC"/>
    <w:rsid w:val="00FA0044"/>
    <w:rsid w:val="00FA28B3"/>
    <w:rsid w:val="00FB05E4"/>
    <w:rsid w:val="00FB12F1"/>
    <w:rsid w:val="00FB5C5B"/>
    <w:rsid w:val="00FB7CB9"/>
    <w:rsid w:val="00FC4062"/>
    <w:rsid w:val="00FD1FE2"/>
    <w:rsid w:val="00FD5223"/>
    <w:rsid w:val="00FE274F"/>
    <w:rsid w:val="00FE2ED0"/>
    <w:rsid w:val="00FE5E54"/>
    <w:rsid w:val="00FE6F0F"/>
    <w:rsid w:val="00FF0B06"/>
    <w:rsid w:val="00FF1DD0"/>
    <w:rsid w:val="00FF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104687"/>
  <w15:docId w15:val="{096EA26E-8960-4FAA-B3D8-6CEF8210B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316"/>
    <w:pPr>
      <w:spacing w:line="276" w:lineRule="auto"/>
    </w:pPr>
    <w:rPr>
      <w:b/>
      <w:color w:val="0F0F3F"/>
      <w:sz w:val="2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57F4"/>
    <w:pPr>
      <w:keepNext/>
      <w:keepLines/>
      <w:framePr w:hSpace="180" w:wrap="around" w:vAnchor="page" w:hAnchor="margin" w:y="974"/>
      <w:contextualSpacing/>
      <w:jc w:val="both"/>
      <w:outlineLvl w:val="0"/>
    </w:pPr>
    <w:rPr>
      <w:rFonts w:ascii="Gill Sans MT" w:eastAsia="MS Gothic" w:hAnsi="Gill Sans MT"/>
      <w:bCs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78B9"/>
    <w:pPr>
      <w:framePr w:hSpace="180" w:wrap="around" w:vAnchor="page" w:hAnchor="margin" w:y="3427"/>
      <w:spacing w:after="200"/>
      <w:outlineLvl w:val="1"/>
    </w:pPr>
    <w:rPr>
      <w:rFonts w:ascii="Gill Sans MT" w:hAnsi="Gill Sans MT"/>
      <w:color w:val="0189F9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57F4"/>
    <w:pPr>
      <w:outlineLvl w:val="2"/>
    </w:pPr>
    <w:rPr>
      <w:rFonts w:ascii="Gill Sans MT" w:hAnsi="Gill Sans MT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2231"/>
    <w:pPr>
      <w:keepNext/>
      <w:keepLines/>
      <w:spacing w:before="40"/>
      <w:outlineLvl w:val="3"/>
    </w:pPr>
    <w:rPr>
      <w:rFonts w:ascii="Gill Sans MT" w:eastAsia="MS Gothic" w:hAnsi="Gill Sans MT"/>
      <w:i/>
      <w:iCs/>
      <w:color w:val="0065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uiPriority w:val="32"/>
    <w:semiHidden/>
    <w:unhideWhenUsed/>
    <w:qFormat/>
    <w:rPr>
      <w:b/>
      <w:bCs/>
      <w:caps w:val="0"/>
      <w:smallCaps/>
      <w:color w:val="0189F9"/>
      <w:spacing w:val="0"/>
    </w:rPr>
  </w:style>
  <w:style w:type="character" w:customStyle="1" w:styleId="Heading1Char">
    <w:name w:val="Heading 1 Char"/>
    <w:link w:val="Heading1"/>
    <w:uiPriority w:val="9"/>
    <w:rsid w:val="007057F4"/>
    <w:rPr>
      <w:rFonts w:ascii="Gill Sans MT" w:eastAsia="MS Gothic" w:hAnsi="Gill Sans MT" w:cs="Times New Roman"/>
      <w:b/>
      <w:bCs/>
      <w:color w:val="0F0F3F"/>
      <w:sz w:val="48"/>
      <w:szCs w:val="28"/>
      <w:lang w:eastAsia="en-US"/>
    </w:rPr>
  </w:style>
  <w:style w:type="character" w:customStyle="1" w:styleId="Heading2Char">
    <w:name w:val="Heading 2 Char"/>
    <w:link w:val="Heading2"/>
    <w:uiPriority w:val="9"/>
    <w:rsid w:val="002178B9"/>
    <w:rPr>
      <w:rFonts w:ascii="Gill Sans MT" w:hAnsi="Gill Sans MT"/>
      <w:b/>
      <w:color w:val="0189F9"/>
      <w:sz w:val="40"/>
      <w:szCs w:val="40"/>
      <w:lang w:eastAsia="en-US"/>
    </w:rPr>
  </w:style>
  <w:style w:type="paragraph" w:styleId="ListBullet">
    <w:name w:val="List Bullet"/>
    <w:basedOn w:val="Content"/>
    <w:uiPriority w:val="11"/>
    <w:qFormat/>
    <w:rsid w:val="005C3643"/>
    <w:pPr>
      <w:framePr w:wrap="around"/>
      <w:numPr>
        <w:numId w:val="2"/>
      </w:numPr>
    </w:pPr>
    <w:rPr>
      <w:noProof/>
    </w:rPr>
  </w:style>
  <w:style w:type="paragraph" w:customStyle="1" w:styleId="AlignedText">
    <w:name w:val="Aligned Text"/>
    <w:basedOn w:val="Heading3"/>
    <w:uiPriority w:val="2"/>
    <w:qFormat/>
    <w:rsid w:val="004F2231"/>
  </w:style>
  <w:style w:type="paragraph" w:styleId="TOC1">
    <w:name w:val="toc 1"/>
    <w:basedOn w:val="Normal"/>
    <w:uiPriority w:val="39"/>
    <w:pPr>
      <w:tabs>
        <w:tab w:val="right" w:leader="dot" w:pos="5040"/>
      </w:tabs>
    </w:pPr>
  </w:style>
  <w:style w:type="paragraph" w:styleId="TOC2">
    <w:name w:val="toc 2"/>
    <w:basedOn w:val="Normal"/>
    <w:uiPriority w:val="39"/>
    <w:pPr>
      <w:tabs>
        <w:tab w:val="right" w:leader="dot" w:pos="5040"/>
      </w:tabs>
    </w:pPr>
  </w:style>
  <w:style w:type="paragraph" w:styleId="Title">
    <w:name w:val="Title"/>
    <w:basedOn w:val="Normal"/>
    <w:link w:val="TitleChar"/>
    <w:uiPriority w:val="1"/>
    <w:qFormat/>
    <w:rsid w:val="002E0194"/>
    <w:pPr>
      <w:framePr w:hSpace="180" w:wrap="around" w:vAnchor="page" w:hAnchor="margin" w:y="974"/>
      <w:spacing w:line="240" w:lineRule="auto"/>
      <w:contextualSpacing/>
    </w:pPr>
    <w:rPr>
      <w:rFonts w:ascii="Gill Sans MT" w:eastAsia="MS Gothic" w:hAnsi="Gill Sans MT"/>
      <w:kern w:val="28"/>
      <w:sz w:val="80"/>
      <w:szCs w:val="80"/>
    </w:rPr>
  </w:style>
  <w:style w:type="character" w:customStyle="1" w:styleId="TitleChar">
    <w:name w:val="Title Char"/>
    <w:link w:val="Title"/>
    <w:uiPriority w:val="1"/>
    <w:rsid w:val="002E0194"/>
    <w:rPr>
      <w:rFonts w:ascii="Gill Sans MT" w:eastAsia="MS Gothic" w:hAnsi="Gill Sans MT" w:cs="Times New Roman"/>
      <w:b/>
      <w:color w:val="0F0F3F"/>
      <w:kern w:val="28"/>
      <w:sz w:val="80"/>
      <w:szCs w:val="80"/>
      <w:lang w:eastAsia="en-US"/>
    </w:rPr>
  </w:style>
  <w:style w:type="paragraph" w:styleId="TOCHeading">
    <w:name w:val="TOC Heading"/>
    <w:basedOn w:val="Heading1"/>
    <w:next w:val="Normal"/>
    <w:uiPriority w:val="39"/>
    <w:qFormat/>
    <w:rsid w:val="001F0AF0"/>
    <w:pPr>
      <w:pageBreakBefore/>
      <w:framePr w:wrap="around"/>
      <w:outlineLvl w:val="9"/>
    </w:pPr>
    <w:rPr>
      <w:caps/>
    </w:rPr>
  </w:style>
  <w:style w:type="paragraph" w:styleId="Footer">
    <w:name w:val="footer"/>
    <w:basedOn w:val="Normal"/>
    <w:link w:val="FooterChar"/>
    <w:uiPriority w:val="99"/>
    <w:pPr>
      <w:spacing w:line="240" w:lineRule="auto"/>
      <w:ind w:right="130"/>
      <w:jc w:val="right"/>
    </w:pPr>
  </w:style>
  <w:style w:type="character" w:customStyle="1" w:styleId="FooterChar">
    <w:name w:val="Footer Char"/>
    <w:link w:val="Footer"/>
    <w:uiPriority w:val="99"/>
    <w:rPr>
      <w:lang w:eastAsia="en-US"/>
    </w:rPr>
  </w:style>
  <w:style w:type="paragraph" w:styleId="Header">
    <w:name w:val="header"/>
    <w:basedOn w:val="Normal"/>
    <w:link w:val="HeaderChar"/>
    <w:uiPriority w:val="99"/>
    <w:pPr>
      <w:spacing w:line="240" w:lineRule="auto"/>
      <w:jc w:val="right"/>
    </w:pPr>
  </w:style>
  <w:style w:type="character" w:customStyle="1" w:styleId="HeaderChar">
    <w:name w:val="Header Char"/>
    <w:link w:val="Header"/>
    <w:uiPriority w:val="99"/>
    <w:rPr>
      <w:lang w:eastAsia="en-US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  <w:lang w:eastAsia="en-US"/>
    </w:rPr>
  </w:style>
  <w:style w:type="paragraph" w:styleId="ListNumber">
    <w:name w:val="List Number"/>
    <w:basedOn w:val="Normal"/>
    <w:uiPriority w:val="10"/>
    <w:qFormat/>
    <w:rsid w:val="00B0688D"/>
    <w:pPr>
      <w:numPr>
        <w:numId w:val="1"/>
      </w:numPr>
    </w:pPr>
    <w:rPr>
      <w:rFonts w:eastAsia="Calibri"/>
      <w:b w:val="0"/>
    </w:rPr>
  </w:style>
  <w:style w:type="character" w:customStyle="1" w:styleId="Heading3Char">
    <w:name w:val="Heading 3 Char"/>
    <w:link w:val="Heading3"/>
    <w:uiPriority w:val="9"/>
    <w:rsid w:val="007057F4"/>
    <w:rPr>
      <w:rFonts w:ascii="Gill Sans MT" w:hAnsi="Gill Sans MT"/>
      <w:b/>
      <w:color w:val="0F0F3F"/>
      <w:sz w:val="32"/>
      <w:szCs w:val="3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7057F4"/>
    <w:pPr>
      <w:spacing w:after="100"/>
      <w:ind w:left="560"/>
    </w:pPr>
  </w:style>
  <w:style w:type="character" w:styleId="Hyperlink">
    <w:name w:val="Hyperlink"/>
    <w:uiPriority w:val="99"/>
    <w:unhideWhenUsed/>
    <w:rsid w:val="007057F4"/>
    <w:rPr>
      <w:color w:val="60C5E8"/>
      <w:u w:val="single"/>
    </w:rPr>
  </w:style>
  <w:style w:type="character" w:customStyle="1" w:styleId="Heading4Char">
    <w:name w:val="Heading 4 Char"/>
    <w:link w:val="Heading4"/>
    <w:uiPriority w:val="9"/>
    <w:rsid w:val="004F2231"/>
    <w:rPr>
      <w:rFonts w:ascii="Gill Sans MT" w:eastAsia="MS Gothic" w:hAnsi="Gill Sans MT" w:cs="Times New Roman"/>
      <w:b/>
      <w:i/>
      <w:iCs/>
      <w:color w:val="0065BA"/>
      <w:sz w:val="28"/>
      <w:lang w:eastAsia="en-US"/>
    </w:rPr>
  </w:style>
  <w:style w:type="paragraph" w:customStyle="1" w:styleId="Content">
    <w:name w:val="Content"/>
    <w:basedOn w:val="Normal"/>
    <w:link w:val="ContentChar"/>
    <w:qFormat/>
    <w:rsid w:val="002178B9"/>
    <w:pPr>
      <w:framePr w:hSpace="180" w:wrap="around" w:vAnchor="page" w:hAnchor="margin" w:y="3427"/>
      <w:spacing w:line="240" w:lineRule="auto"/>
    </w:pPr>
    <w:rPr>
      <w:b w:val="0"/>
    </w:rPr>
  </w:style>
  <w:style w:type="character" w:styleId="Emphasis">
    <w:name w:val="Emphasis"/>
    <w:uiPriority w:val="20"/>
    <w:unhideWhenUsed/>
    <w:qFormat/>
    <w:rsid w:val="007C7473"/>
    <w:rPr>
      <w:i/>
      <w:iCs/>
    </w:rPr>
  </w:style>
  <w:style w:type="character" w:customStyle="1" w:styleId="ContentChar">
    <w:name w:val="Content Char"/>
    <w:link w:val="Content"/>
    <w:rsid w:val="002178B9"/>
    <w:rPr>
      <w:color w:val="0F0F3F"/>
      <w:sz w:val="28"/>
      <w:lang w:eastAsia="en-US"/>
    </w:rPr>
  </w:style>
  <w:style w:type="paragraph" w:styleId="ListParagraph">
    <w:name w:val="List Paragraph"/>
    <w:basedOn w:val="Normal"/>
    <w:uiPriority w:val="34"/>
    <w:unhideWhenUsed/>
    <w:qFormat/>
    <w:rsid w:val="00E10057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3079EE"/>
    <w:pPr>
      <w:widowControl w:val="0"/>
      <w:autoSpaceDE w:val="0"/>
      <w:autoSpaceDN w:val="0"/>
      <w:spacing w:line="240" w:lineRule="auto"/>
    </w:pPr>
    <w:rPr>
      <w:rFonts w:ascii="Tahoma" w:eastAsia="Tahoma" w:hAnsi="Tahoma" w:cs="Tahoma"/>
      <w:b w:val="0"/>
      <w:color w:val="auto"/>
      <w:sz w:val="22"/>
    </w:rPr>
  </w:style>
  <w:style w:type="character" w:styleId="CommentReference">
    <w:name w:val="annotation reference"/>
    <w:uiPriority w:val="99"/>
    <w:semiHidden/>
    <w:unhideWhenUsed/>
    <w:rsid w:val="000003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03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000398"/>
    <w:rPr>
      <w:b/>
      <w:color w:val="0F0F3F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0398"/>
    <w:rPr>
      <w:bCs/>
    </w:rPr>
  </w:style>
  <w:style w:type="character" w:customStyle="1" w:styleId="CommentSubjectChar">
    <w:name w:val="Comment Subject Char"/>
    <w:link w:val="CommentSubject"/>
    <w:uiPriority w:val="99"/>
    <w:semiHidden/>
    <w:rsid w:val="00000398"/>
    <w:rPr>
      <w:b/>
      <w:bCs/>
      <w:color w:val="0F0F3F"/>
      <w:sz w:val="20"/>
      <w:szCs w:val="20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170CBA"/>
    <w:rPr>
      <w:color w:val="954F72"/>
      <w:u w:val="single"/>
    </w:rPr>
  </w:style>
  <w:style w:type="paragraph" w:customStyle="1" w:styleId="msonormal0">
    <w:name w:val="msonormal"/>
    <w:basedOn w:val="Normal"/>
    <w:rsid w:val="00170CBA"/>
    <w:pPr>
      <w:spacing w:before="100" w:beforeAutospacing="1" w:after="100" w:afterAutospacing="1" w:line="240" w:lineRule="auto"/>
    </w:pPr>
    <w:rPr>
      <w:rFonts w:ascii="Times New Roman" w:eastAsia="Times New Roman" w:hAnsi="Times New Roman"/>
      <w:b w:val="0"/>
      <w:color w:val="auto"/>
      <w:sz w:val="24"/>
      <w:szCs w:val="24"/>
    </w:rPr>
  </w:style>
  <w:style w:type="paragraph" w:customStyle="1" w:styleId="xl63">
    <w:name w:val="xl63"/>
    <w:basedOn w:val="Normal"/>
    <w:rsid w:val="00170C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b w:val="0"/>
      <w:color w:val="auto"/>
      <w:sz w:val="16"/>
      <w:szCs w:val="16"/>
    </w:rPr>
  </w:style>
  <w:style w:type="paragraph" w:customStyle="1" w:styleId="xl64">
    <w:name w:val="xl64"/>
    <w:basedOn w:val="Normal"/>
    <w:rsid w:val="00170CBA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 w:val="0"/>
      <w:color w:val="auto"/>
      <w:sz w:val="24"/>
      <w:szCs w:val="24"/>
    </w:rPr>
  </w:style>
  <w:style w:type="paragraph" w:customStyle="1" w:styleId="xl65">
    <w:name w:val="xl65"/>
    <w:basedOn w:val="Normal"/>
    <w:rsid w:val="00170C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E36E11"/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b w:val="0"/>
      <w:color w:val="FFFFFF"/>
      <w:sz w:val="16"/>
      <w:szCs w:val="16"/>
    </w:rPr>
  </w:style>
  <w:style w:type="paragraph" w:customStyle="1" w:styleId="xl66">
    <w:name w:val="xl66"/>
    <w:basedOn w:val="Normal"/>
    <w:rsid w:val="00170C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E36E11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 w:val="0"/>
      <w:color w:val="FFFFFF"/>
      <w:sz w:val="16"/>
      <w:szCs w:val="16"/>
    </w:rPr>
  </w:style>
  <w:style w:type="paragraph" w:customStyle="1" w:styleId="xl67">
    <w:name w:val="xl67"/>
    <w:basedOn w:val="Normal"/>
    <w:rsid w:val="00170CBA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 w:val="0"/>
      <w:color w:val="auto"/>
      <w:sz w:val="16"/>
      <w:szCs w:val="16"/>
    </w:rPr>
  </w:style>
  <w:style w:type="paragraph" w:customStyle="1" w:styleId="xl68">
    <w:name w:val="xl68"/>
    <w:basedOn w:val="Normal"/>
    <w:rsid w:val="00170C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b w:val="0"/>
      <w:color w:val="auto"/>
      <w:sz w:val="16"/>
      <w:szCs w:val="16"/>
    </w:rPr>
  </w:style>
  <w:style w:type="paragraph" w:customStyle="1" w:styleId="xl69">
    <w:name w:val="xl69"/>
    <w:basedOn w:val="Normal"/>
    <w:rsid w:val="00170C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E36E11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Cs/>
      <w:color w:val="FFFFFF"/>
      <w:sz w:val="16"/>
      <w:szCs w:val="16"/>
    </w:rPr>
  </w:style>
  <w:style w:type="paragraph" w:customStyle="1" w:styleId="xl70">
    <w:name w:val="xl70"/>
    <w:basedOn w:val="Normal"/>
    <w:rsid w:val="00170C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E36E11"/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bCs/>
      <w:color w:val="FFFFFF"/>
      <w:sz w:val="16"/>
      <w:szCs w:val="16"/>
    </w:rPr>
  </w:style>
  <w:style w:type="paragraph" w:customStyle="1" w:styleId="xl71">
    <w:name w:val="xl71"/>
    <w:basedOn w:val="Normal"/>
    <w:rsid w:val="00170C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 w:val="0"/>
      <w:color w:val="auto"/>
      <w:sz w:val="16"/>
      <w:szCs w:val="16"/>
    </w:rPr>
  </w:style>
  <w:style w:type="paragraph" w:customStyle="1" w:styleId="xl72">
    <w:name w:val="xl72"/>
    <w:basedOn w:val="Normal"/>
    <w:rsid w:val="00170CBA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 w:val="0"/>
      <w:color w:val="auto"/>
      <w:sz w:val="16"/>
      <w:szCs w:val="16"/>
    </w:rPr>
  </w:style>
  <w:style w:type="paragraph" w:customStyle="1" w:styleId="xl73">
    <w:name w:val="xl73"/>
    <w:basedOn w:val="Normal"/>
    <w:rsid w:val="00170C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b w:val="0"/>
      <w:color w:val="auto"/>
      <w:sz w:val="16"/>
      <w:szCs w:val="16"/>
    </w:rPr>
  </w:style>
  <w:style w:type="paragraph" w:customStyle="1" w:styleId="xl74">
    <w:name w:val="xl74"/>
    <w:basedOn w:val="Normal"/>
    <w:rsid w:val="00170C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b w:val="0"/>
      <w:color w:val="auto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4635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unhideWhenUsed/>
    <w:qFormat/>
    <w:rsid w:val="00AA6C55"/>
    <w:pPr>
      <w:widowControl w:val="0"/>
      <w:autoSpaceDE w:val="0"/>
      <w:autoSpaceDN w:val="0"/>
      <w:spacing w:line="240" w:lineRule="auto"/>
    </w:pPr>
    <w:rPr>
      <w:rFonts w:ascii="Tahoma" w:eastAsia="Tahoma" w:hAnsi="Tahoma"/>
      <w:b w:val="0"/>
      <w:color w:val="auto"/>
      <w:sz w:val="22"/>
    </w:rPr>
  </w:style>
  <w:style w:type="character" w:customStyle="1" w:styleId="BodyTextChar">
    <w:name w:val="Body Text Char"/>
    <w:basedOn w:val="DefaultParagraphFont"/>
    <w:link w:val="BodyText"/>
    <w:uiPriority w:val="1"/>
    <w:rsid w:val="00AA6C55"/>
    <w:rPr>
      <w:rFonts w:ascii="Tahoma" w:eastAsia="Tahoma" w:hAnsi="Tahom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7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n10\AppData\Roaming\Microsoft\Templates\Business%20report%20(graphic%20design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18090-DD3B-4333-B353-0FB374193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(graphic design)</Template>
  <TotalTime>339</TotalTime>
  <Pages>7</Pages>
  <Words>852</Words>
  <Characters>4862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01</vt:lpstr>
    </vt:vector>
  </TitlesOfParts>
  <Company>home</Company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</dc:title>
  <dc:creator>SANOTAMA</dc:creator>
  <cp:lastModifiedBy>Terry Clement</cp:lastModifiedBy>
  <cp:revision>52</cp:revision>
  <cp:lastPrinted>2023-12-14T05:15:00Z</cp:lastPrinted>
  <dcterms:created xsi:type="dcterms:W3CDTF">2023-07-14T02:41:00Z</dcterms:created>
  <dcterms:modified xsi:type="dcterms:W3CDTF">2025-10-19T17:21:00Z</dcterms:modified>
</cp:coreProperties>
</file>